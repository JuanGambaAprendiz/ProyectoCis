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D554EF" w14:textId="77777777" w:rsidR="00AA72CE" w:rsidRDefault="00AA72CE" w:rsidP="00E5678F">
      <w:pPr>
        <w:pStyle w:val="Ttulo1"/>
      </w:pPr>
    </w:p>
    <w:p w14:paraId="1C8F996F" w14:textId="0742DA07" w:rsidR="00CC719E" w:rsidRPr="00046D96" w:rsidRDefault="00CB2165" w:rsidP="00CC719E">
      <w:pPr>
        <w:spacing w:line="240" w:lineRule="auto"/>
        <w:jc w:val="center"/>
        <w:rPr>
          <w:rFonts w:cs="Arial"/>
          <w:color w:val="262626"/>
          <w:szCs w:val="24"/>
        </w:rPr>
      </w:pPr>
      <w:bookmarkStart w:id="0" w:name="_Hlk15068288"/>
      <w:r>
        <w:rPr>
          <w:rFonts w:cs="Arial"/>
          <w:b/>
          <w:color w:val="262626"/>
          <w:sz w:val="28"/>
          <w:szCs w:val="24"/>
        </w:rPr>
        <w:t>Manual de Instalación</w:t>
      </w:r>
    </w:p>
    <w:bookmarkEnd w:id="0"/>
    <w:p w14:paraId="4BFDFE22" w14:textId="77777777" w:rsidR="00CC719E" w:rsidRPr="00046D96" w:rsidRDefault="00CC719E" w:rsidP="00CC719E">
      <w:pPr>
        <w:spacing w:line="240" w:lineRule="auto"/>
        <w:jc w:val="center"/>
        <w:rPr>
          <w:rFonts w:cs="Arial"/>
          <w:color w:val="262626"/>
          <w:szCs w:val="24"/>
        </w:rPr>
      </w:pPr>
    </w:p>
    <w:p w14:paraId="6A0B2AC7" w14:textId="77777777" w:rsidR="00CC719E" w:rsidRDefault="00CC719E" w:rsidP="00CC719E">
      <w:pPr>
        <w:spacing w:line="240" w:lineRule="auto"/>
        <w:jc w:val="center"/>
        <w:rPr>
          <w:rFonts w:cs="Arial"/>
          <w:color w:val="262626"/>
          <w:szCs w:val="24"/>
        </w:rPr>
      </w:pPr>
    </w:p>
    <w:p w14:paraId="4974F89F" w14:textId="77777777" w:rsidR="002541EB" w:rsidRDefault="002541EB" w:rsidP="00CC719E">
      <w:pPr>
        <w:spacing w:line="240" w:lineRule="auto"/>
        <w:jc w:val="center"/>
        <w:rPr>
          <w:rFonts w:cs="Arial"/>
          <w:color w:val="262626"/>
          <w:szCs w:val="24"/>
        </w:rPr>
      </w:pPr>
    </w:p>
    <w:p w14:paraId="49D02E1D" w14:textId="0D2CB7FF" w:rsidR="007452B1" w:rsidRDefault="00AA72CE" w:rsidP="00CC719E">
      <w:pPr>
        <w:spacing w:line="240" w:lineRule="auto"/>
        <w:jc w:val="center"/>
        <w:rPr>
          <w:rFonts w:cs="Arial"/>
          <w:szCs w:val="24"/>
        </w:rPr>
      </w:pPr>
      <w:r>
        <w:rPr>
          <w:rFonts w:cs="Arial"/>
          <w:szCs w:val="24"/>
        </w:rPr>
        <w:t xml:space="preserve">Juan David Gamba </w:t>
      </w:r>
      <w:proofErr w:type="spellStart"/>
      <w:r>
        <w:rPr>
          <w:rFonts w:cs="Arial"/>
          <w:szCs w:val="24"/>
        </w:rPr>
        <w:t>Saenz</w:t>
      </w:r>
      <w:proofErr w:type="spellEnd"/>
    </w:p>
    <w:p w14:paraId="079B7AFF" w14:textId="4A9B0048" w:rsidR="00AA72CE" w:rsidRDefault="00AA72CE" w:rsidP="00CC719E">
      <w:pPr>
        <w:spacing w:line="240" w:lineRule="auto"/>
        <w:jc w:val="center"/>
        <w:rPr>
          <w:rFonts w:cs="Arial"/>
          <w:szCs w:val="24"/>
        </w:rPr>
      </w:pPr>
      <w:r>
        <w:rPr>
          <w:rFonts w:cs="Arial"/>
          <w:szCs w:val="24"/>
        </w:rPr>
        <w:t xml:space="preserve">Brayan </w:t>
      </w:r>
      <w:proofErr w:type="spellStart"/>
      <w:r>
        <w:rPr>
          <w:rFonts w:cs="Arial"/>
          <w:szCs w:val="24"/>
        </w:rPr>
        <w:t>Stiven</w:t>
      </w:r>
      <w:proofErr w:type="spellEnd"/>
      <w:r>
        <w:rPr>
          <w:rFonts w:cs="Arial"/>
          <w:szCs w:val="24"/>
        </w:rPr>
        <w:t xml:space="preserve"> Rojas </w:t>
      </w:r>
      <w:proofErr w:type="spellStart"/>
      <w:r>
        <w:rPr>
          <w:rFonts w:cs="Arial"/>
          <w:szCs w:val="24"/>
        </w:rPr>
        <w:t>Gutierrez</w:t>
      </w:r>
      <w:proofErr w:type="spellEnd"/>
    </w:p>
    <w:p w14:paraId="706CA8C4" w14:textId="77EA2A1B" w:rsidR="00E5678F" w:rsidRDefault="00E5678F" w:rsidP="00CC719E">
      <w:pPr>
        <w:spacing w:line="240" w:lineRule="auto"/>
        <w:jc w:val="center"/>
        <w:rPr>
          <w:rFonts w:cs="Arial"/>
          <w:szCs w:val="24"/>
        </w:rPr>
      </w:pPr>
      <w:r>
        <w:rPr>
          <w:rFonts w:cs="Arial"/>
          <w:szCs w:val="24"/>
        </w:rPr>
        <w:t>Luis Carlos Hernandez Peña</w:t>
      </w:r>
    </w:p>
    <w:p w14:paraId="6D5E5799" w14:textId="090B5621" w:rsidR="00E5678F" w:rsidRDefault="00E5678F" w:rsidP="00CC719E">
      <w:pPr>
        <w:spacing w:line="240" w:lineRule="auto"/>
        <w:jc w:val="center"/>
        <w:rPr>
          <w:rFonts w:cs="Arial"/>
          <w:color w:val="262626"/>
          <w:szCs w:val="24"/>
        </w:rPr>
      </w:pPr>
      <w:r>
        <w:rPr>
          <w:rFonts w:cs="Arial"/>
          <w:szCs w:val="24"/>
        </w:rPr>
        <w:t>1821630 G2</w:t>
      </w:r>
    </w:p>
    <w:p w14:paraId="5285F962" w14:textId="77777777" w:rsidR="007452B1" w:rsidRDefault="007452B1" w:rsidP="00CC719E">
      <w:pPr>
        <w:spacing w:line="240" w:lineRule="auto"/>
        <w:jc w:val="center"/>
        <w:rPr>
          <w:rFonts w:cs="Arial"/>
          <w:color w:val="262626"/>
          <w:szCs w:val="24"/>
        </w:rPr>
      </w:pPr>
    </w:p>
    <w:p w14:paraId="78BCFF30" w14:textId="77777777" w:rsidR="007452B1" w:rsidRPr="00046D96" w:rsidRDefault="007452B1" w:rsidP="00CC719E">
      <w:pPr>
        <w:spacing w:line="240" w:lineRule="auto"/>
        <w:jc w:val="center"/>
        <w:rPr>
          <w:rFonts w:cs="Arial"/>
          <w:color w:val="262626"/>
          <w:szCs w:val="24"/>
        </w:rPr>
      </w:pPr>
    </w:p>
    <w:p w14:paraId="0596C56F" w14:textId="77777777" w:rsidR="00CC719E" w:rsidRDefault="00CC719E" w:rsidP="00CC719E">
      <w:pPr>
        <w:spacing w:line="240" w:lineRule="auto"/>
        <w:jc w:val="center"/>
        <w:rPr>
          <w:rFonts w:cs="Arial"/>
          <w:color w:val="262626"/>
          <w:szCs w:val="24"/>
        </w:rPr>
      </w:pPr>
    </w:p>
    <w:p w14:paraId="0420E382" w14:textId="77777777" w:rsidR="00CC719E" w:rsidRDefault="00CC719E" w:rsidP="00CC719E">
      <w:pPr>
        <w:spacing w:line="240" w:lineRule="auto"/>
        <w:jc w:val="center"/>
        <w:rPr>
          <w:rFonts w:cs="Arial"/>
          <w:color w:val="262626"/>
          <w:szCs w:val="24"/>
        </w:rPr>
      </w:pPr>
    </w:p>
    <w:p w14:paraId="7CC49DD5" w14:textId="78550F22" w:rsidR="00CC719E" w:rsidRDefault="00CC719E" w:rsidP="00CC719E">
      <w:pPr>
        <w:spacing w:line="240" w:lineRule="auto"/>
        <w:jc w:val="center"/>
        <w:rPr>
          <w:rFonts w:cs="Arial"/>
          <w:color w:val="262626"/>
          <w:szCs w:val="24"/>
        </w:rPr>
      </w:pPr>
    </w:p>
    <w:p w14:paraId="72327E37" w14:textId="1620EF5B" w:rsidR="00E5678F" w:rsidRDefault="00E5678F" w:rsidP="00CC719E">
      <w:pPr>
        <w:spacing w:line="240" w:lineRule="auto"/>
        <w:jc w:val="center"/>
        <w:rPr>
          <w:rFonts w:cs="Arial"/>
          <w:color w:val="262626"/>
          <w:szCs w:val="24"/>
        </w:rPr>
      </w:pPr>
    </w:p>
    <w:p w14:paraId="088B34C7" w14:textId="5F746B0A" w:rsidR="00E5678F" w:rsidRDefault="00E5678F" w:rsidP="00CC719E">
      <w:pPr>
        <w:spacing w:line="240" w:lineRule="auto"/>
        <w:jc w:val="center"/>
        <w:rPr>
          <w:rFonts w:cs="Arial"/>
          <w:color w:val="262626"/>
          <w:szCs w:val="24"/>
        </w:rPr>
      </w:pPr>
    </w:p>
    <w:p w14:paraId="103B5A0B" w14:textId="4FFA11B1" w:rsidR="00E5678F" w:rsidRDefault="00E5678F" w:rsidP="00CC719E">
      <w:pPr>
        <w:spacing w:line="240" w:lineRule="auto"/>
        <w:jc w:val="center"/>
        <w:rPr>
          <w:rFonts w:cs="Arial"/>
          <w:color w:val="262626"/>
          <w:szCs w:val="24"/>
        </w:rPr>
      </w:pPr>
    </w:p>
    <w:p w14:paraId="478587E5" w14:textId="68BB38CD" w:rsidR="00E5678F" w:rsidRDefault="00E5678F" w:rsidP="00CC719E">
      <w:pPr>
        <w:spacing w:line="240" w:lineRule="auto"/>
        <w:jc w:val="center"/>
        <w:rPr>
          <w:rFonts w:cs="Arial"/>
          <w:color w:val="262626"/>
          <w:szCs w:val="24"/>
        </w:rPr>
      </w:pPr>
    </w:p>
    <w:p w14:paraId="06AB216A" w14:textId="77777777" w:rsidR="00E5678F" w:rsidRDefault="00E5678F" w:rsidP="00CC719E">
      <w:pPr>
        <w:spacing w:line="240" w:lineRule="auto"/>
        <w:jc w:val="center"/>
        <w:rPr>
          <w:rFonts w:cs="Arial"/>
          <w:color w:val="262626"/>
          <w:szCs w:val="24"/>
        </w:rPr>
      </w:pPr>
    </w:p>
    <w:p w14:paraId="1DE7E9A5" w14:textId="77777777" w:rsidR="00CC719E" w:rsidRDefault="00CC719E" w:rsidP="00CC719E">
      <w:pPr>
        <w:spacing w:line="240" w:lineRule="auto"/>
        <w:jc w:val="center"/>
        <w:rPr>
          <w:rFonts w:cs="Arial"/>
          <w:color w:val="262626"/>
          <w:szCs w:val="24"/>
        </w:rPr>
      </w:pPr>
    </w:p>
    <w:p w14:paraId="64FB1CC1" w14:textId="77777777" w:rsidR="0074541B" w:rsidRPr="00046D96" w:rsidRDefault="0074541B" w:rsidP="00CC719E">
      <w:pPr>
        <w:spacing w:line="240" w:lineRule="auto"/>
        <w:jc w:val="center"/>
        <w:rPr>
          <w:rFonts w:cs="Arial"/>
          <w:color w:val="262626"/>
          <w:szCs w:val="24"/>
        </w:rPr>
      </w:pPr>
    </w:p>
    <w:p w14:paraId="108B12B3" w14:textId="77777777" w:rsidR="00A13264" w:rsidRPr="00046D96" w:rsidRDefault="00A13264" w:rsidP="00A13264">
      <w:pPr>
        <w:spacing w:line="240" w:lineRule="auto"/>
        <w:rPr>
          <w:rFonts w:cs="Arial"/>
          <w:color w:val="262626"/>
          <w:szCs w:val="24"/>
        </w:rPr>
      </w:pPr>
    </w:p>
    <w:p w14:paraId="425916CC" w14:textId="532BD35B" w:rsidR="00CC719E" w:rsidRPr="00046D96" w:rsidRDefault="00E5678F" w:rsidP="00A13264">
      <w:pPr>
        <w:pStyle w:val="Ttulo2"/>
      </w:pPr>
      <w:r>
        <w:t>ADSI CEET</w:t>
      </w:r>
    </w:p>
    <w:p w14:paraId="76ED45A8" w14:textId="1B7A66C3" w:rsidR="00E5678F" w:rsidRDefault="00E5678F" w:rsidP="00A13264">
      <w:pPr>
        <w:pStyle w:val="Ttulo2"/>
      </w:pPr>
      <w:r>
        <w:t>REGIONAL DISTRITO CAPITAL</w:t>
      </w:r>
    </w:p>
    <w:p w14:paraId="334B7DFA" w14:textId="535820C0" w:rsidR="00CC719E" w:rsidRPr="00046D96" w:rsidRDefault="002541EB" w:rsidP="00A13264">
      <w:pPr>
        <w:pStyle w:val="Ttulo2"/>
      </w:pPr>
      <w:r>
        <w:t>SERVICIO NACIONAL DE APRENDIZAJE SENA</w:t>
      </w:r>
    </w:p>
    <w:p w14:paraId="722CA739" w14:textId="250A5BC7" w:rsidR="00CC719E" w:rsidRPr="00046D96" w:rsidRDefault="00E5678F" w:rsidP="00A13264">
      <w:pPr>
        <w:pStyle w:val="Ttulo2"/>
      </w:pPr>
      <w:r>
        <w:t>BOGOTÁ</w:t>
      </w:r>
    </w:p>
    <w:p w14:paraId="361839E2" w14:textId="0A52E660" w:rsidR="0030771D" w:rsidRDefault="0030771D" w:rsidP="00A13264">
      <w:pPr>
        <w:pStyle w:val="Ttulo2"/>
      </w:pPr>
      <w:r>
        <w:t xml:space="preserve">   </w:t>
      </w:r>
      <w:r w:rsidR="00E5678F">
        <w:t>2019</w:t>
      </w:r>
    </w:p>
    <w:p w14:paraId="0E2B5F02" w14:textId="37669C34" w:rsidR="006B5EB9" w:rsidRDefault="006B5EB9" w:rsidP="00E5678F">
      <w:pPr>
        <w:jc w:val="center"/>
      </w:pPr>
    </w:p>
    <w:p w14:paraId="03A5BCDA" w14:textId="486106CF" w:rsidR="00901CA5" w:rsidRDefault="00901CA5" w:rsidP="00901CA5">
      <w:pPr>
        <w:pStyle w:val="Ttulo1"/>
      </w:pPr>
      <w:r>
        <w:t xml:space="preserve">Instalación de </w:t>
      </w:r>
      <w:proofErr w:type="spellStart"/>
      <w:r>
        <w:t>Xampp</w:t>
      </w:r>
      <w:proofErr w:type="spellEnd"/>
    </w:p>
    <w:p w14:paraId="4D4F1F3F" w14:textId="184968E6" w:rsidR="00901CA5" w:rsidRDefault="00901CA5" w:rsidP="00901CA5">
      <w:r>
        <w:t xml:space="preserve">Para instalarlo </w:t>
      </w:r>
      <w:r w:rsidR="00854C99">
        <w:t>es necesario</w:t>
      </w:r>
      <w:r>
        <w:t xml:space="preserve"> </w:t>
      </w:r>
      <w:r w:rsidR="00A556AF">
        <w:t>dirigirnos</w:t>
      </w:r>
      <w:r>
        <w:t xml:space="preserve"> a la página oficial de </w:t>
      </w:r>
      <w:proofErr w:type="spellStart"/>
      <w:r>
        <w:t>xampp</w:t>
      </w:r>
      <w:proofErr w:type="spellEnd"/>
      <w:r>
        <w:t xml:space="preserve"> en donde </w:t>
      </w:r>
      <w:proofErr w:type="gramStart"/>
      <w:r>
        <w:t>encontraremos  las</w:t>
      </w:r>
      <w:proofErr w:type="gramEnd"/>
      <w:r>
        <w:t xml:space="preserve"> últimas versiones del programa.</w:t>
      </w:r>
    </w:p>
    <w:p w14:paraId="19C2FDCC" w14:textId="67A2E37B" w:rsidR="00675BA8" w:rsidRDefault="00854C99" w:rsidP="00901CA5">
      <w:r w:rsidRPr="00854C99">
        <w:t xml:space="preserve">Enlace </w:t>
      </w:r>
      <w:r>
        <w:t>de</w:t>
      </w:r>
      <w:r w:rsidRPr="00854C99">
        <w:t xml:space="preserve"> la p</w:t>
      </w:r>
      <w:r>
        <w:t xml:space="preserve">ágina: </w:t>
      </w:r>
      <w:hyperlink r:id="rId8" w:history="1">
        <w:r w:rsidRPr="009D5C00">
          <w:rPr>
            <w:rStyle w:val="Hipervnculo"/>
          </w:rPr>
          <w:t>https://www.apachefriends.org/es/index.html</w:t>
        </w:r>
      </w:hyperlink>
      <w:r w:rsidR="00901CA5" w:rsidRPr="00854C99">
        <w:t xml:space="preserve"> </w:t>
      </w:r>
    </w:p>
    <w:p w14:paraId="6EFDC118" w14:textId="0A5A8777" w:rsidR="00675BA8" w:rsidRDefault="00675BA8" w:rsidP="00901CA5">
      <w:r>
        <w:t xml:space="preserve">Una vez que estemos en la página únicamente hay que dar </w:t>
      </w:r>
      <w:proofErr w:type="spellStart"/>
      <w:r>
        <w:t>click</w:t>
      </w:r>
      <w:proofErr w:type="spellEnd"/>
      <w:r>
        <w:t xml:space="preserve"> en la instalación para Windows:</w:t>
      </w:r>
    </w:p>
    <w:p w14:paraId="4E0B9A13" w14:textId="7D4F1CCA" w:rsidR="00675BA8" w:rsidRDefault="00675BA8" w:rsidP="00901CA5">
      <w:r>
        <w:rPr>
          <w:noProof/>
          <w:lang w:val="es-ES" w:eastAsia="es-ES"/>
        </w:rPr>
        <w:drawing>
          <wp:inline distT="0" distB="0" distL="0" distR="0" wp14:anchorId="05B93CFE" wp14:editId="79884F17">
            <wp:extent cx="5306060" cy="2569845"/>
            <wp:effectExtent l="0" t="0" r="889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060" cy="2569845"/>
                    </a:xfrm>
                    <a:prstGeom prst="rect">
                      <a:avLst/>
                    </a:prstGeom>
                  </pic:spPr>
                </pic:pic>
              </a:graphicData>
            </a:graphic>
          </wp:inline>
        </w:drawing>
      </w:r>
    </w:p>
    <w:p w14:paraId="5F105FE7" w14:textId="0DE0684E" w:rsidR="00675BA8" w:rsidRDefault="00675BA8" w:rsidP="00901CA5">
      <w:r w:rsidRPr="00675BA8">
        <w:t>Después de aquello se abrirá un</w:t>
      </w:r>
      <w:r>
        <w:t xml:space="preserve">a ventana </w:t>
      </w:r>
      <w:r w:rsidRPr="00675BA8">
        <w:t>en</w:t>
      </w:r>
      <w:r>
        <w:t xml:space="preserve"> la que se empezará</w:t>
      </w:r>
      <w:r w:rsidRPr="00675BA8">
        <w:t xml:space="preserve"> </w:t>
      </w:r>
      <w:r>
        <w:t>a</w:t>
      </w:r>
      <w:r w:rsidRPr="00675BA8">
        <w:t xml:space="preserve"> descargar</w:t>
      </w:r>
      <w:r>
        <w:t xml:space="preserve"> </w:t>
      </w:r>
      <w:r w:rsidRPr="00675BA8">
        <w:t>automáticamente</w:t>
      </w:r>
      <w:r>
        <w:t xml:space="preserve"> el</w:t>
      </w:r>
      <w:r w:rsidRPr="00675BA8">
        <w:t xml:space="preserve"> instalador</w:t>
      </w:r>
      <w:r>
        <w:t>:</w:t>
      </w:r>
    </w:p>
    <w:p w14:paraId="22C2BA5B" w14:textId="0E621234" w:rsidR="00675BA8" w:rsidRPr="00854C99" w:rsidRDefault="00675BA8" w:rsidP="00901CA5">
      <w:r>
        <w:rPr>
          <w:noProof/>
          <w:lang w:val="es-ES" w:eastAsia="es-ES"/>
        </w:rPr>
        <w:drawing>
          <wp:inline distT="0" distB="0" distL="0" distR="0" wp14:anchorId="63611374" wp14:editId="1FEE504A">
            <wp:extent cx="5306060" cy="2578735"/>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060" cy="2578735"/>
                    </a:xfrm>
                    <a:prstGeom prst="rect">
                      <a:avLst/>
                    </a:prstGeom>
                  </pic:spPr>
                </pic:pic>
              </a:graphicData>
            </a:graphic>
          </wp:inline>
        </w:drawing>
      </w:r>
    </w:p>
    <w:p w14:paraId="3348DCBE" w14:textId="08A4AE83" w:rsidR="00901CA5" w:rsidRDefault="00901CA5" w:rsidP="00675BA8">
      <w:pPr>
        <w:pStyle w:val="Ttulo1"/>
        <w:jc w:val="left"/>
      </w:pPr>
    </w:p>
    <w:p w14:paraId="11C05BCC" w14:textId="77777777" w:rsidR="00675BA8" w:rsidRDefault="00675BA8" w:rsidP="00675BA8"/>
    <w:p w14:paraId="30C77BDB" w14:textId="2F24E312" w:rsidR="00675BA8" w:rsidRDefault="00675BA8" w:rsidP="00675BA8">
      <w:r>
        <w:t>Después de esto nos dirigiremos a la carpeta en donde se guardó el archivo (normalmente se encuentra en la carpeta “descargas”) y lo abrimos para ejecutar el instalador:</w:t>
      </w:r>
    </w:p>
    <w:p w14:paraId="352800AF" w14:textId="0CD62BE0" w:rsidR="00675BA8" w:rsidRDefault="00543A27" w:rsidP="00675BA8">
      <w:r w:rsidRPr="00543A27">
        <w:rPr>
          <w:b/>
          <w:bCs/>
        </w:rPr>
        <w:t>Nota</w:t>
      </w:r>
      <w:r>
        <w:rPr>
          <w:b/>
          <w:bCs/>
        </w:rPr>
        <w:t xml:space="preserve">: </w:t>
      </w:r>
      <w:r w:rsidR="00675BA8">
        <w:t>La página identifica nuestro sistema operativo por lo que dependiendo de la versión de Windows que tengamos descargará un instalador compatible</w:t>
      </w:r>
      <w:r>
        <w:t>, pueden ser:</w:t>
      </w:r>
    </w:p>
    <w:p w14:paraId="7A13FA21" w14:textId="4574F9B2" w:rsidR="00675BA8" w:rsidRDefault="00675BA8" w:rsidP="00543A27">
      <w:pPr>
        <w:jc w:val="center"/>
      </w:pPr>
      <w:r>
        <w:rPr>
          <w:noProof/>
          <w:lang w:val="es-ES" w:eastAsia="es-ES"/>
        </w:rPr>
        <w:drawing>
          <wp:inline distT="0" distB="0" distL="0" distR="0" wp14:anchorId="683E3D2E" wp14:editId="17C6EC50">
            <wp:extent cx="1308100" cy="153098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8100" cy="1530985"/>
                    </a:xfrm>
                    <a:prstGeom prst="rect">
                      <a:avLst/>
                    </a:prstGeom>
                    <a:noFill/>
                    <a:ln>
                      <a:noFill/>
                    </a:ln>
                  </pic:spPr>
                </pic:pic>
              </a:graphicData>
            </a:graphic>
          </wp:inline>
        </w:drawing>
      </w:r>
      <w:r w:rsidR="00543A27">
        <w:rPr>
          <w:noProof/>
          <w:lang w:val="es-ES" w:eastAsia="es-ES"/>
        </w:rPr>
        <w:drawing>
          <wp:inline distT="0" distB="0" distL="0" distR="0" wp14:anchorId="33B0026D" wp14:editId="0259E3F9">
            <wp:extent cx="1000125" cy="1438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0125" cy="1438275"/>
                    </a:xfrm>
                    <a:prstGeom prst="rect">
                      <a:avLst/>
                    </a:prstGeom>
                  </pic:spPr>
                </pic:pic>
              </a:graphicData>
            </a:graphic>
          </wp:inline>
        </w:drawing>
      </w:r>
    </w:p>
    <w:p w14:paraId="339C0AF0" w14:textId="14ECE364" w:rsidR="00543A27" w:rsidRDefault="00543A27" w:rsidP="00543A27">
      <w:r>
        <w:t xml:space="preserve">A continuación, se ejecutará el instalador, para instalar </w:t>
      </w:r>
      <w:proofErr w:type="spellStart"/>
      <w:r>
        <w:t>xampp</w:t>
      </w:r>
      <w:proofErr w:type="spellEnd"/>
      <w:r>
        <w:t xml:space="preserve"> sólo hace falta seguir los siguientes pasos:</w:t>
      </w:r>
    </w:p>
    <w:p w14:paraId="0D4D6AAD" w14:textId="6F1D8D28" w:rsidR="00543A27" w:rsidRDefault="00543A27" w:rsidP="00A556AF">
      <w:pPr>
        <w:jc w:val="center"/>
      </w:pPr>
      <w:r>
        <w:rPr>
          <w:noProof/>
          <w:lang w:val="es-ES" w:eastAsia="es-ES"/>
        </w:rPr>
        <w:drawing>
          <wp:inline distT="0" distB="0" distL="0" distR="0" wp14:anchorId="11FF9957" wp14:editId="40C5A278">
            <wp:extent cx="4114800" cy="18362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60"/>
                    <a:stretch/>
                  </pic:blipFill>
                  <pic:spPr bwMode="auto">
                    <a:xfrm>
                      <a:off x="0" y="0"/>
                      <a:ext cx="4146662" cy="1850428"/>
                    </a:xfrm>
                    <a:prstGeom prst="rect">
                      <a:avLst/>
                    </a:prstGeom>
                    <a:ln>
                      <a:noFill/>
                    </a:ln>
                    <a:extLst>
                      <a:ext uri="{53640926-AAD7-44D8-BBD7-CCE9431645EC}">
                        <a14:shadowObscured xmlns:a14="http://schemas.microsoft.com/office/drawing/2010/main"/>
                      </a:ext>
                    </a:extLst>
                  </pic:spPr>
                </pic:pic>
              </a:graphicData>
            </a:graphic>
          </wp:inline>
        </w:drawing>
      </w:r>
    </w:p>
    <w:p w14:paraId="5BBD31AA" w14:textId="47344329" w:rsidR="00543A27" w:rsidRDefault="00543A27" w:rsidP="00A556AF">
      <w:pPr>
        <w:jc w:val="center"/>
      </w:pPr>
      <w:r>
        <w:rPr>
          <w:noProof/>
          <w:lang w:val="es-ES" w:eastAsia="es-ES"/>
        </w:rPr>
        <w:drawing>
          <wp:inline distT="0" distB="0" distL="0" distR="0" wp14:anchorId="4E12A802" wp14:editId="4766CBF0">
            <wp:extent cx="2943225" cy="252117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308" cy="2528957"/>
                    </a:xfrm>
                    <a:prstGeom prst="rect">
                      <a:avLst/>
                    </a:prstGeom>
                  </pic:spPr>
                </pic:pic>
              </a:graphicData>
            </a:graphic>
          </wp:inline>
        </w:drawing>
      </w:r>
    </w:p>
    <w:p w14:paraId="3B01634C" w14:textId="3F4B2790" w:rsidR="00A556AF" w:rsidRDefault="00A556AF" w:rsidP="00A556AF">
      <w:pPr>
        <w:jc w:val="center"/>
      </w:pPr>
    </w:p>
    <w:p w14:paraId="413987B2" w14:textId="77777777" w:rsidR="00A556AF" w:rsidRDefault="00A556AF" w:rsidP="00A556AF">
      <w:pPr>
        <w:jc w:val="center"/>
      </w:pPr>
    </w:p>
    <w:p w14:paraId="223B2316" w14:textId="343DDF06" w:rsidR="00543A27" w:rsidRDefault="00543A27" w:rsidP="00A556AF">
      <w:pPr>
        <w:jc w:val="center"/>
      </w:pPr>
      <w:r>
        <w:rPr>
          <w:noProof/>
          <w:lang w:val="es-ES" w:eastAsia="es-ES"/>
        </w:rPr>
        <w:drawing>
          <wp:inline distT="0" distB="0" distL="0" distR="0" wp14:anchorId="291EB5E8" wp14:editId="5A26769B">
            <wp:extent cx="2952750" cy="2524488"/>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0805" cy="2539924"/>
                    </a:xfrm>
                    <a:prstGeom prst="rect">
                      <a:avLst/>
                    </a:prstGeom>
                  </pic:spPr>
                </pic:pic>
              </a:graphicData>
            </a:graphic>
          </wp:inline>
        </w:drawing>
      </w:r>
    </w:p>
    <w:p w14:paraId="44A1C4BE" w14:textId="2C6847EC" w:rsidR="006C5A52" w:rsidRDefault="006C5A52" w:rsidP="00A556AF">
      <w:pPr>
        <w:jc w:val="center"/>
      </w:pPr>
      <w:r>
        <w:rPr>
          <w:noProof/>
          <w:lang w:val="es-ES" w:eastAsia="es-ES"/>
        </w:rPr>
        <w:drawing>
          <wp:inline distT="0" distB="0" distL="0" distR="0" wp14:anchorId="379BE534" wp14:editId="0527540F">
            <wp:extent cx="2990850" cy="2544202"/>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825" cy="2550986"/>
                    </a:xfrm>
                    <a:prstGeom prst="rect">
                      <a:avLst/>
                    </a:prstGeom>
                  </pic:spPr>
                </pic:pic>
              </a:graphicData>
            </a:graphic>
          </wp:inline>
        </w:drawing>
      </w:r>
    </w:p>
    <w:p w14:paraId="34DCF021" w14:textId="1E417369" w:rsidR="00543A27" w:rsidRDefault="00543A27" w:rsidP="00A556AF">
      <w:pPr>
        <w:jc w:val="center"/>
      </w:pPr>
      <w:r>
        <w:rPr>
          <w:noProof/>
          <w:lang w:val="es-ES" w:eastAsia="es-ES"/>
        </w:rPr>
        <w:drawing>
          <wp:inline distT="0" distB="0" distL="0" distR="0" wp14:anchorId="5FBE0D63" wp14:editId="1B7EA35F">
            <wp:extent cx="2985583" cy="252412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4195" cy="2548315"/>
                    </a:xfrm>
                    <a:prstGeom prst="rect">
                      <a:avLst/>
                    </a:prstGeom>
                  </pic:spPr>
                </pic:pic>
              </a:graphicData>
            </a:graphic>
          </wp:inline>
        </w:drawing>
      </w:r>
    </w:p>
    <w:p w14:paraId="4FF54AB3" w14:textId="16A3144B" w:rsidR="00A556AF" w:rsidRDefault="00A556AF" w:rsidP="00A556AF">
      <w:pPr>
        <w:jc w:val="center"/>
      </w:pPr>
    </w:p>
    <w:p w14:paraId="094E4F40" w14:textId="77777777" w:rsidR="002774CA" w:rsidRDefault="002774CA" w:rsidP="00A556AF">
      <w:pPr>
        <w:jc w:val="center"/>
      </w:pPr>
    </w:p>
    <w:p w14:paraId="58547198" w14:textId="518DF46C" w:rsidR="00DC5FF1" w:rsidRDefault="00DC5FF1" w:rsidP="002774CA">
      <w:pPr>
        <w:jc w:val="center"/>
      </w:pPr>
      <w:r>
        <w:rPr>
          <w:noProof/>
          <w:lang w:val="es-ES" w:eastAsia="es-ES"/>
        </w:rPr>
        <w:drawing>
          <wp:inline distT="0" distB="0" distL="0" distR="0" wp14:anchorId="5987191F" wp14:editId="2B654DBC">
            <wp:extent cx="3086100" cy="2606425"/>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316" cy="2613364"/>
                    </a:xfrm>
                    <a:prstGeom prst="rect">
                      <a:avLst/>
                    </a:prstGeom>
                  </pic:spPr>
                </pic:pic>
              </a:graphicData>
            </a:graphic>
          </wp:inline>
        </w:drawing>
      </w:r>
    </w:p>
    <w:p w14:paraId="20C4DA34" w14:textId="56A10C58" w:rsidR="00DC5FF1" w:rsidRDefault="00DC5FF1" w:rsidP="00A556AF">
      <w:pPr>
        <w:jc w:val="center"/>
      </w:pPr>
      <w:r>
        <w:rPr>
          <w:noProof/>
          <w:lang w:val="es-ES" w:eastAsia="es-ES"/>
        </w:rPr>
        <w:drawing>
          <wp:inline distT="0" distB="0" distL="0" distR="0" wp14:anchorId="48DC68EA" wp14:editId="3272F181">
            <wp:extent cx="3095625" cy="2626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2963" cy="2632818"/>
                    </a:xfrm>
                    <a:prstGeom prst="rect">
                      <a:avLst/>
                    </a:prstGeom>
                  </pic:spPr>
                </pic:pic>
              </a:graphicData>
            </a:graphic>
          </wp:inline>
        </w:drawing>
      </w:r>
    </w:p>
    <w:p w14:paraId="7B6373BE" w14:textId="5D8D9700" w:rsidR="00DC5FF1" w:rsidRDefault="00DC5FF1" w:rsidP="00A556AF">
      <w:pPr>
        <w:jc w:val="center"/>
      </w:pPr>
      <w:r>
        <w:rPr>
          <w:noProof/>
          <w:lang w:val="es-ES" w:eastAsia="es-ES"/>
        </w:rPr>
        <w:drawing>
          <wp:inline distT="0" distB="0" distL="0" distR="0" wp14:anchorId="51BFBC28" wp14:editId="1FBE9AF6">
            <wp:extent cx="2758794" cy="229552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3870" cy="2308069"/>
                    </a:xfrm>
                    <a:prstGeom prst="rect">
                      <a:avLst/>
                    </a:prstGeom>
                  </pic:spPr>
                </pic:pic>
              </a:graphicData>
            </a:graphic>
          </wp:inline>
        </w:drawing>
      </w:r>
    </w:p>
    <w:p w14:paraId="1BE6D01E" w14:textId="00CABEB5" w:rsidR="005F48F7" w:rsidRDefault="005F48F7" w:rsidP="00543A27"/>
    <w:p w14:paraId="7D02D4E1" w14:textId="70ADC59B" w:rsidR="005F48F7" w:rsidRDefault="005F48F7" w:rsidP="00543A27"/>
    <w:p w14:paraId="5582B914" w14:textId="5C17AB6D" w:rsidR="005F48F7" w:rsidRDefault="005F48F7" w:rsidP="005F48F7">
      <w:pPr>
        <w:pStyle w:val="Ttulo1"/>
      </w:pPr>
      <w:r>
        <w:t xml:space="preserve">Instalación de MySQL </w:t>
      </w:r>
      <w:proofErr w:type="spellStart"/>
      <w:r>
        <w:t>Worbench</w:t>
      </w:r>
      <w:proofErr w:type="spellEnd"/>
      <w:r>
        <w:t xml:space="preserve"> </w:t>
      </w:r>
    </w:p>
    <w:p w14:paraId="296B8EFF" w14:textId="49DD38F5" w:rsidR="00A556AF" w:rsidRDefault="00A556AF" w:rsidP="00A556AF">
      <w:r>
        <w:t xml:space="preserve">Para instalarlo es necesario dirigirnos a la página oficial de MySQL </w:t>
      </w:r>
      <w:proofErr w:type="spellStart"/>
      <w:r>
        <w:t>Worbench</w:t>
      </w:r>
      <w:proofErr w:type="spellEnd"/>
      <w:r>
        <w:t xml:space="preserve"> en donde </w:t>
      </w:r>
      <w:r w:rsidR="002A4B50">
        <w:t>encontraremos las</w:t>
      </w:r>
      <w:r>
        <w:t xml:space="preserve"> últimas versiones del programa.</w:t>
      </w:r>
    </w:p>
    <w:p w14:paraId="150A82A9" w14:textId="46DED895" w:rsidR="002A4B50" w:rsidRDefault="002A4B50" w:rsidP="00A556AF">
      <w:r>
        <w:t xml:space="preserve">Enlace de la página de descarga: </w:t>
      </w:r>
      <w:hyperlink r:id="rId21" w:history="1">
        <w:r w:rsidRPr="002A4B50">
          <w:rPr>
            <w:rStyle w:val="Hipervnculo"/>
          </w:rPr>
          <w:t>https://dev.mysql.com/downloads/workbench/</w:t>
        </w:r>
      </w:hyperlink>
    </w:p>
    <w:p w14:paraId="131861C5" w14:textId="025F6082" w:rsidR="00A556AF" w:rsidRPr="00A556AF" w:rsidRDefault="002A4B50" w:rsidP="00A556AF">
      <w:r>
        <w:t>Para descargarlo seguimos los siguientes pasos:</w:t>
      </w:r>
    </w:p>
    <w:p w14:paraId="422C0006" w14:textId="52C16D29" w:rsidR="005F48F7" w:rsidRDefault="005F48F7" w:rsidP="005F48F7">
      <w:r>
        <w:rPr>
          <w:noProof/>
          <w:lang w:val="es-ES" w:eastAsia="es-ES"/>
        </w:rPr>
        <w:drawing>
          <wp:inline distT="0" distB="0" distL="0" distR="0" wp14:anchorId="0D4796B4" wp14:editId="23857AB6">
            <wp:extent cx="5306060" cy="2713990"/>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6060" cy="2713990"/>
                    </a:xfrm>
                    <a:prstGeom prst="rect">
                      <a:avLst/>
                    </a:prstGeom>
                  </pic:spPr>
                </pic:pic>
              </a:graphicData>
            </a:graphic>
          </wp:inline>
        </w:drawing>
      </w:r>
    </w:p>
    <w:p w14:paraId="61859DF3" w14:textId="4DE6B2FE" w:rsidR="005F48F7" w:rsidRDefault="005F48F7" w:rsidP="005F48F7">
      <w:r>
        <w:rPr>
          <w:noProof/>
          <w:lang w:val="es-ES" w:eastAsia="es-ES"/>
        </w:rPr>
        <w:drawing>
          <wp:inline distT="0" distB="0" distL="0" distR="0" wp14:anchorId="0E4B75A7" wp14:editId="5A80D81A">
            <wp:extent cx="5306060" cy="2581275"/>
            <wp:effectExtent l="0" t="0" r="889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6060" cy="2581275"/>
                    </a:xfrm>
                    <a:prstGeom prst="rect">
                      <a:avLst/>
                    </a:prstGeom>
                  </pic:spPr>
                </pic:pic>
              </a:graphicData>
            </a:graphic>
          </wp:inline>
        </w:drawing>
      </w:r>
    </w:p>
    <w:p w14:paraId="266D995C" w14:textId="55A12527" w:rsidR="002774CA" w:rsidRDefault="002774CA" w:rsidP="005F48F7"/>
    <w:p w14:paraId="221B34FE" w14:textId="08CCB65D" w:rsidR="002774CA" w:rsidRDefault="002774CA" w:rsidP="005F48F7"/>
    <w:p w14:paraId="307CC934" w14:textId="3E3FAB4E" w:rsidR="002774CA" w:rsidRDefault="002774CA" w:rsidP="005F48F7"/>
    <w:p w14:paraId="2B9B99E4" w14:textId="77777777" w:rsidR="002774CA" w:rsidRDefault="002774CA" w:rsidP="005F48F7"/>
    <w:p w14:paraId="453F6523" w14:textId="20060916" w:rsidR="005F48F7" w:rsidRDefault="005F48F7" w:rsidP="005F48F7">
      <w:r>
        <w:rPr>
          <w:noProof/>
          <w:lang w:val="es-ES" w:eastAsia="es-ES"/>
        </w:rPr>
        <w:drawing>
          <wp:inline distT="0" distB="0" distL="0" distR="0" wp14:anchorId="5E019719" wp14:editId="4D61AE7A">
            <wp:extent cx="5306060" cy="2696845"/>
            <wp:effectExtent l="0" t="0" r="889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060" cy="2696845"/>
                    </a:xfrm>
                    <a:prstGeom prst="rect">
                      <a:avLst/>
                    </a:prstGeom>
                  </pic:spPr>
                </pic:pic>
              </a:graphicData>
            </a:graphic>
          </wp:inline>
        </w:drawing>
      </w:r>
    </w:p>
    <w:p w14:paraId="22974AC4" w14:textId="19F621B4" w:rsidR="002A4B50" w:rsidRDefault="002A4B50" w:rsidP="005F48F7">
      <w:r>
        <w:t>Al descargarlo obtendremos un ejecutable con el nombre y versión del programa:</w:t>
      </w:r>
    </w:p>
    <w:p w14:paraId="48089260" w14:textId="1277AD04" w:rsidR="005F48F7" w:rsidRDefault="005F48F7" w:rsidP="005F48F7">
      <w:r>
        <w:rPr>
          <w:noProof/>
          <w:lang w:val="es-ES" w:eastAsia="es-ES"/>
        </w:rPr>
        <w:drawing>
          <wp:inline distT="0" distB="0" distL="0" distR="0" wp14:anchorId="5251C673" wp14:editId="6DB73A54">
            <wp:extent cx="1095375" cy="153098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95375" cy="1530985"/>
                    </a:xfrm>
                    <a:prstGeom prst="rect">
                      <a:avLst/>
                    </a:prstGeom>
                    <a:noFill/>
                    <a:ln>
                      <a:noFill/>
                    </a:ln>
                  </pic:spPr>
                </pic:pic>
              </a:graphicData>
            </a:graphic>
          </wp:inline>
        </w:drawing>
      </w:r>
    </w:p>
    <w:p w14:paraId="143535E4" w14:textId="248881D6" w:rsidR="002A4B50" w:rsidRDefault="002A4B50" w:rsidP="005F48F7">
      <w:r>
        <w:t xml:space="preserve">A continuación, ejecutamos el instalador </w:t>
      </w:r>
      <w:r w:rsidR="00CA4908">
        <w:t>y si pide permisos le daremos en el botón sí</w:t>
      </w:r>
    </w:p>
    <w:p w14:paraId="23E9A67E" w14:textId="4D5FA14B" w:rsidR="00CA4908" w:rsidRDefault="00CA4908" w:rsidP="005F48F7">
      <w:r>
        <w:t>Se debería abrir una ventana y realizamos los siguientes pasos:</w:t>
      </w:r>
    </w:p>
    <w:p w14:paraId="1F5DFC2F" w14:textId="44CD4EC0" w:rsidR="00CA4908" w:rsidRDefault="005F48F7" w:rsidP="002774CA">
      <w:pPr>
        <w:jc w:val="center"/>
      </w:pPr>
      <w:r>
        <w:rPr>
          <w:noProof/>
          <w:lang w:val="es-ES" w:eastAsia="es-ES"/>
        </w:rPr>
        <w:drawing>
          <wp:inline distT="0" distB="0" distL="0" distR="0" wp14:anchorId="229DF3AE" wp14:editId="653B9BBE">
            <wp:extent cx="2895600" cy="220065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8982" cy="2203226"/>
                    </a:xfrm>
                    <a:prstGeom prst="rect">
                      <a:avLst/>
                    </a:prstGeom>
                  </pic:spPr>
                </pic:pic>
              </a:graphicData>
            </a:graphic>
          </wp:inline>
        </w:drawing>
      </w:r>
    </w:p>
    <w:p w14:paraId="1352FE22" w14:textId="77777777" w:rsidR="002774CA" w:rsidRDefault="002774CA" w:rsidP="002774CA">
      <w:pPr>
        <w:jc w:val="center"/>
      </w:pPr>
    </w:p>
    <w:p w14:paraId="6A9A6F63" w14:textId="41B022E0" w:rsidR="00CA4908" w:rsidRDefault="00CA4908" w:rsidP="00CA4908">
      <w:pPr>
        <w:jc w:val="center"/>
      </w:pPr>
    </w:p>
    <w:p w14:paraId="1D36B329" w14:textId="0CC4BFA9" w:rsidR="00CA4908" w:rsidRDefault="00CA4908" w:rsidP="00CA4908">
      <w:r>
        <w:t>El lugar de instalación preferencialmente lo dejamos en la carpeta predefinida.</w:t>
      </w:r>
    </w:p>
    <w:p w14:paraId="1CB1110F" w14:textId="3823C2E2" w:rsidR="002D0487" w:rsidRDefault="002D0487" w:rsidP="00CA4908">
      <w:pPr>
        <w:jc w:val="center"/>
      </w:pPr>
      <w:r>
        <w:rPr>
          <w:noProof/>
          <w:lang w:val="es-ES" w:eastAsia="es-ES"/>
        </w:rPr>
        <w:drawing>
          <wp:inline distT="0" distB="0" distL="0" distR="0" wp14:anchorId="27165464" wp14:editId="44062A1A">
            <wp:extent cx="2790825" cy="216131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3031" cy="2170769"/>
                    </a:xfrm>
                    <a:prstGeom prst="rect">
                      <a:avLst/>
                    </a:prstGeom>
                  </pic:spPr>
                </pic:pic>
              </a:graphicData>
            </a:graphic>
          </wp:inline>
        </w:drawing>
      </w:r>
    </w:p>
    <w:p w14:paraId="4EF826A0" w14:textId="48819938" w:rsidR="002D0487" w:rsidRDefault="002D0487" w:rsidP="00CA4908">
      <w:pPr>
        <w:jc w:val="center"/>
      </w:pPr>
      <w:r>
        <w:rPr>
          <w:noProof/>
          <w:lang w:val="es-ES" w:eastAsia="es-ES"/>
        </w:rPr>
        <w:drawing>
          <wp:inline distT="0" distB="0" distL="0" distR="0" wp14:anchorId="6D3C5918" wp14:editId="21F55A40">
            <wp:extent cx="3114675" cy="236265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1376" cy="2367736"/>
                    </a:xfrm>
                    <a:prstGeom prst="rect">
                      <a:avLst/>
                    </a:prstGeom>
                  </pic:spPr>
                </pic:pic>
              </a:graphicData>
            </a:graphic>
          </wp:inline>
        </w:drawing>
      </w:r>
    </w:p>
    <w:p w14:paraId="2EDFDBCD" w14:textId="061AC0C5" w:rsidR="002D0487" w:rsidRDefault="002D0487" w:rsidP="00CA4908">
      <w:pPr>
        <w:jc w:val="center"/>
      </w:pPr>
      <w:r>
        <w:rPr>
          <w:noProof/>
          <w:lang w:val="es-ES" w:eastAsia="es-ES"/>
        </w:rPr>
        <w:drawing>
          <wp:inline distT="0" distB="0" distL="0" distR="0" wp14:anchorId="42D7593F" wp14:editId="247E8A6D">
            <wp:extent cx="3152775" cy="240183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7652" cy="2405545"/>
                    </a:xfrm>
                    <a:prstGeom prst="rect">
                      <a:avLst/>
                    </a:prstGeom>
                  </pic:spPr>
                </pic:pic>
              </a:graphicData>
            </a:graphic>
          </wp:inline>
        </w:drawing>
      </w:r>
    </w:p>
    <w:p w14:paraId="4B620BEC" w14:textId="0B704C15" w:rsidR="00CA4908" w:rsidRDefault="00CA4908" w:rsidP="00CA4908">
      <w:pPr>
        <w:jc w:val="center"/>
      </w:pPr>
    </w:p>
    <w:p w14:paraId="0B4C02F9" w14:textId="1CF66B2D" w:rsidR="002774CA" w:rsidRDefault="002774CA" w:rsidP="00CA4908">
      <w:pPr>
        <w:jc w:val="center"/>
      </w:pPr>
    </w:p>
    <w:p w14:paraId="674AD8A7" w14:textId="3D66647F" w:rsidR="002774CA" w:rsidRDefault="002774CA" w:rsidP="00CA4908">
      <w:pPr>
        <w:jc w:val="center"/>
      </w:pPr>
    </w:p>
    <w:p w14:paraId="2E8C6F62" w14:textId="6B799FBC" w:rsidR="002D0487" w:rsidRDefault="002D0487" w:rsidP="00CA4908">
      <w:pPr>
        <w:jc w:val="center"/>
      </w:pPr>
      <w:r>
        <w:rPr>
          <w:noProof/>
          <w:lang w:val="es-ES" w:eastAsia="es-ES"/>
        </w:rPr>
        <w:drawing>
          <wp:inline distT="0" distB="0" distL="0" distR="0" wp14:anchorId="051648D3" wp14:editId="1005A213">
            <wp:extent cx="4439231" cy="339918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5643" cy="3427064"/>
                    </a:xfrm>
                    <a:prstGeom prst="rect">
                      <a:avLst/>
                    </a:prstGeom>
                  </pic:spPr>
                </pic:pic>
              </a:graphicData>
            </a:graphic>
          </wp:inline>
        </w:drawing>
      </w:r>
    </w:p>
    <w:p w14:paraId="33F1E8AF" w14:textId="5ECA992E" w:rsidR="002D0487" w:rsidRPr="005F48F7" w:rsidRDefault="002D0487" w:rsidP="00CA4908">
      <w:pPr>
        <w:jc w:val="center"/>
      </w:pPr>
      <w:r>
        <w:rPr>
          <w:noProof/>
          <w:lang w:val="es-ES" w:eastAsia="es-ES"/>
        </w:rPr>
        <w:drawing>
          <wp:inline distT="0" distB="0" distL="0" distR="0" wp14:anchorId="1D636A7B" wp14:editId="709B6BA8">
            <wp:extent cx="4501094" cy="3429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2794" cy="3437913"/>
                    </a:xfrm>
                    <a:prstGeom prst="rect">
                      <a:avLst/>
                    </a:prstGeom>
                  </pic:spPr>
                </pic:pic>
              </a:graphicData>
            </a:graphic>
          </wp:inline>
        </w:drawing>
      </w:r>
    </w:p>
    <w:p w14:paraId="3E3D01A5" w14:textId="0E5A0F5F" w:rsidR="00543A27" w:rsidRDefault="00543A27" w:rsidP="00675BA8"/>
    <w:p w14:paraId="300C6A55" w14:textId="675808E8" w:rsidR="00CA4908" w:rsidRDefault="00CA4908" w:rsidP="00675BA8"/>
    <w:p w14:paraId="0885C530" w14:textId="77F5A44C" w:rsidR="002774CA" w:rsidRDefault="002774CA" w:rsidP="002774CA"/>
    <w:p w14:paraId="25ACDC8A" w14:textId="77777777" w:rsidR="002774CA" w:rsidRPr="002774CA" w:rsidRDefault="002774CA" w:rsidP="002774CA"/>
    <w:p w14:paraId="503B2772" w14:textId="7CF28B5A" w:rsidR="00D01948" w:rsidRDefault="00D01948" w:rsidP="00901CA5">
      <w:pPr>
        <w:pStyle w:val="Ttulo1"/>
      </w:pPr>
      <w:r>
        <w:t>Subir Archivos al Servidor</w:t>
      </w:r>
    </w:p>
    <w:p w14:paraId="7FD8F11B" w14:textId="57BB4C4F" w:rsidR="00D01948" w:rsidRDefault="00D01948" w:rsidP="00D01948">
      <w:r>
        <w:t xml:space="preserve">Para subir archivos al servidor </w:t>
      </w:r>
      <w:hyperlink r:id="rId32" w:history="1">
        <w:proofErr w:type="spellStart"/>
        <w:r w:rsidRPr="00D01948">
          <w:rPr>
            <w:rStyle w:val="Hipervnculo"/>
          </w:rPr>
          <w:t>infinity</w:t>
        </w:r>
        <w:proofErr w:type="spellEnd"/>
        <w:r w:rsidRPr="00D01948">
          <w:rPr>
            <w:rStyle w:val="Hipervnculo"/>
          </w:rPr>
          <w:t xml:space="preserve"> free</w:t>
        </w:r>
      </w:hyperlink>
      <w:r>
        <w:t xml:space="preserve"> primero debe acceder a la cuenta proyectcis.epizy.com</w:t>
      </w:r>
    </w:p>
    <w:p w14:paraId="311CFB58" w14:textId="4561F83D" w:rsidR="00D01948" w:rsidRPr="00D01948" w:rsidRDefault="00D01948" w:rsidP="00D01948">
      <w:r>
        <w:rPr>
          <w:noProof/>
        </w:rPr>
        <w:drawing>
          <wp:inline distT="0" distB="0" distL="0" distR="0" wp14:anchorId="5A7D1A92" wp14:editId="5422618F">
            <wp:extent cx="5306060" cy="1856105"/>
            <wp:effectExtent l="0" t="0" r="889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6060" cy="1856105"/>
                    </a:xfrm>
                    <a:prstGeom prst="rect">
                      <a:avLst/>
                    </a:prstGeom>
                  </pic:spPr>
                </pic:pic>
              </a:graphicData>
            </a:graphic>
          </wp:inline>
        </w:drawing>
      </w:r>
    </w:p>
    <w:p w14:paraId="29F41A69" w14:textId="77777777" w:rsidR="00D01948" w:rsidRDefault="00D01948" w:rsidP="00D01948">
      <w:r>
        <w:t>Proceda ingresando al apartado “File manager” para acceder a los archivos presentes en el servidor.</w:t>
      </w:r>
    </w:p>
    <w:p w14:paraId="1F698034" w14:textId="0BAFB5A4" w:rsidR="00D01948" w:rsidRDefault="00D01948" w:rsidP="00D01948">
      <w:r>
        <w:rPr>
          <w:noProof/>
        </w:rPr>
        <w:drawing>
          <wp:inline distT="0" distB="0" distL="0" distR="0" wp14:anchorId="37F6D594" wp14:editId="2F7C7D31">
            <wp:extent cx="5306060" cy="1167130"/>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060" cy="1167130"/>
                    </a:xfrm>
                    <a:prstGeom prst="rect">
                      <a:avLst/>
                    </a:prstGeom>
                  </pic:spPr>
                </pic:pic>
              </a:graphicData>
            </a:graphic>
          </wp:inline>
        </w:drawing>
      </w:r>
      <w:r>
        <w:t xml:space="preserve"> </w:t>
      </w:r>
    </w:p>
    <w:p w14:paraId="6ED8043B" w14:textId="028089AB" w:rsidR="00D01948" w:rsidRDefault="00D01948" w:rsidP="00D01948">
      <w:r>
        <w:t>En el gestor de archivos encontrará varios archivos y una carpeta llamada “</w:t>
      </w:r>
      <w:proofErr w:type="spellStart"/>
      <w:r>
        <w:t>htdocs</w:t>
      </w:r>
      <w:proofErr w:type="spellEnd"/>
      <w:r>
        <w:t>” en la cual se al</w:t>
      </w:r>
      <w:r w:rsidR="00B031A0">
        <w:t>macenarán todos los archivos.</w:t>
      </w:r>
    </w:p>
    <w:p w14:paraId="7265E5FE" w14:textId="10315E9C" w:rsidR="00D01948" w:rsidRDefault="00D01948" w:rsidP="00901CA5">
      <w:pPr>
        <w:pStyle w:val="Ttulo1"/>
      </w:pPr>
      <w:r>
        <w:rPr>
          <w:noProof/>
        </w:rPr>
        <w:drawing>
          <wp:inline distT="0" distB="0" distL="0" distR="0" wp14:anchorId="5107308E" wp14:editId="6824822F">
            <wp:extent cx="5306060" cy="1640205"/>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6060" cy="1640205"/>
                    </a:xfrm>
                    <a:prstGeom prst="rect">
                      <a:avLst/>
                    </a:prstGeom>
                  </pic:spPr>
                </pic:pic>
              </a:graphicData>
            </a:graphic>
          </wp:inline>
        </w:drawing>
      </w:r>
    </w:p>
    <w:p w14:paraId="75A84A64" w14:textId="77777777" w:rsidR="00D01948" w:rsidRDefault="00D01948" w:rsidP="00901CA5">
      <w:pPr>
        <w:pStyle w:val="Ttulo1"/>
      </w:pPr>
    </w:p>
    <w:p w14:paraId="78533EAD" w14:textId="77777777" w:rsidR="00D01948" w:rsidRDefault="00D01948" w:rsidP="00B031A0">
      <w:pPr>
        <w:pStyle w:val="Ttulo1"/>
        <w:jc w:val="left"/>
      </w:pPr>
    </w:p>
    <w:p w14:paraId="2480CA8E" w14:textId="4FA7ED9B" w:rsidR="00AA72CE" w:rsidRDefault="00AA72CE" w:rsidP="00901CA5">
      <w:pPr>
        <w:pStyle w:val="Ttulo1"/>
      </w:pPr>
      <w:r>
        <w:t>Archivos Presentes en el servidor</w:t>
      </w:r>
    </w:p>
    <w:p w14:paraId="72CC8C3C" w14:textId="50C23797" w:rsidR="00AA72CE" w:rsidRDefault="00AA72CE" w:rsidP="00AA72CE">
      <w:pPr>
        <w:spacing w:line="240" w:lineRule="auto"/>
        <w:jc w:val="both"/>
        <w:rPr>
          <w:rFonts w:cs="Arial"/>
          <w:color w:val="262626"/>
          <w:szCs w:val="24"/>
        </w:rPr>
      </w:pPr>
      <w:r>
        <w:rPr>
          <w:rFonts w:cs="Arial"/>
          <w:color w:val="262626"/>
          <w:szCs w:val="24"/>
        </w:rPr>
        <w:t xml:space="preserve">Los archivos correspondientes a la página web de nuestro proyecto fueron subidos a la carpeta </w:t>
      </w:r>
      <w:proofErr w:type="spellStart"/>
      <w:r>
        <w:rPr>
          <w:rFonts w:cs="Arial"/>
          <w:color w:val="262626"/>
          <w:szCs w:val="24"/>
        </w:rPr>
        <w:t>htdocs</w:t>
      </w:r>
      <w:proofErr w:type="spellEnd"/>
      <w:r>
        <w:rPr>
          <w:rFonts w:cs="Arial"/>
          <w:color w:val="262626"/>
          <w:szCs w:val="24"/>
        </w:rPr>
        <w:t xml:space="preserve"> del servidor </w:t>
      </w:r>
      <w:proofErr w:type="spellStart"/>
      <w:r>
        <w:rPr>
          <w:rFonts w:cs="Arial"/>
          <w:color w:val="262626"/>
          <w:szCs w:val="24"/>
        </w:rPr>
        <w:t>epizy</w:t>
      </w:r>
      <w:proofErr w:type="spellEnd"/>
      <w:r>
        <w:rPr>
          <w:rFonts w:cs="Arial"/>
          <w:color w:val="262626"/>
          <w:szCs w:val="24"/>
        </w:rPr>
        <w:t xml:space="preserve"> para poder visualizarlo desde la web en el enlace: </w:t>
      </w:r>
      <w:hyperlink r:id="rId36" w:history="1">
        <w:r w:rsidRPr="00AA72CE">
          <w:rPr>
            <w:rStyle w:val="Hipervnculo"/>
            <w:rFonts w:cs="Arial"/>
            <w:szCs w:val="24"/>
          </w:rPr>
          <w:t>http://proyectcis.epizy.com</w:t>
        </w:r>
      </w:hyperlink>
      <w:r>
        <w:rPr>
          <w:rFonts w:cs="Arial"/>
          <w:color w:val="262626"/>
          <w:szCs w:val="24"/>
        </w:rPr>
        <w:t xml:space="preserve"> como se observa en el siguiente gráfico:</w:t>
      </w:r>
    </w:p>
    <w:p w14:paraId="57F41601" w14:textId="1659CF45" w:rsidR="00F55C47" w:rsidRPr="00046D96" w:rsidRDefault="00C20F28" w:rsidP="00AA72CE">
      <w:pPr>
        <w:spacing w:line="240" w:lineRule="auto"/>
        <w:jc w:val="both"/>
        <w:rPr>
          <w:rFonts w:cs="Arial"/>
          <w:color w:val="262626"/>
          <w:szCs w:val="24"/>
        </w:rPr>
      </w:pPr>
      <w:r>
        <w:rPr>
          <w:noProof/>
          <w:lang w:val="es-ES" w:eastAsia="es-ES"/>
        </w:rPr>
        <w:drawing>
          <wp:inline distT="0" distB="0" distL="0" distR="0" wp14:anchorId="10D5BC6C" wp14:editId="5D32B67F">
            <wp:extent cx="5306060" cy="531558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6060" cy="5315585"/>
                    </a:xfrm>
                    <a:prstGeom prst="rect">
                      <a:avLst/>
                    </a:prstGeom>
                  </pic:spPr>
                </pic:pic>
              </a:graphicData>
            </a:graphic>
          </wp:inline>
        </w:drawing>
      </w:r>
    </w:p>
    <w:p w14:paraId="2FB6AD46" w14:textId="77777777" w:rsidR="00CA4908" w:rsidRDefault="00C20F28" w:rsidP="00C20F28">
      <w:r>
        <w:t xml:space="preserve">Los archivos se despliegan correctamente en el servidor al momento de ejecutarse desde el navegador por medio del mismo, a continuación evidenciaremos el funcionamiento del </w:t>
      </w:r>
      <w:proofErr w:type="spellStart"/>
      <w:r>
        <w:t>index</w:t>
      </w:r>
      <w:proofErr w:type="spellEnd"/>
      <w:r>
        <w:t xml:space="preserve">, el cual, contiene un enlace oculto en el </w:t>
      </w:r>
      <w:proofErr w:type="spellStart"/>
      <w:r>
        <w:t>footer</w:t>
      </w:r>
      <w:proofErr w:type="spellEnd"/>
      <w:r>
        <w:t xml:space="preserve"> en la palabra “Muebles NGR” para que no haya un acceso directo por parte de algún usuario no deseado al contenido, este enlace le permite a los usuarios registrados acceder desde la capa de inicio de sesión y a los que no lo estén </w:t>
      </w:r>
      <w:r w:rsidR="00F55C47">
        <w:t xml:space="preserve">para que hagan su registro siempre y </w:t>
      </w:r>
    </w:p>
    <w:p w14:paraId="4CB765DF" w14:textId="77777777" w:rsidR="00CA4908" w:rsidRDefault="00CA4908" w:rsidP="00C20F28"/>
    <w:p w14:paraId="5863BE2E" w14:textId="77777777" w:rsidR="00CA4908" w:rsidRDefault="00CA4908" w:rsidP="00C20F28"/>
    <w:p w14:paraId="2EF21A89" w14:textId="77777777" w:rsidR="00CA4908" w:rsidRDefault="00CA4908" w:rsidP="00C20F28"/>
    <w:p w14:paraId="2FF96767" w14:textId="0583DE41" w:rsidR="00F55C47" w:rsidRDefault="00F55C47" w:rsidP="00C20F28">
      <w:r>
        <w:t xml:space="preserve">cuando </w:t>
      </w:r>
      <w:r w:rsidR="00C20F28">
        <w:t>sean aceptados por el administrado</w:t>
      </w:r>
      <w:r w:rsidR="008528D4">
        <w:t>r</w:t>
      </w:r>
      <w:r w:rsidR="00C20F28">
        <w:t xml:space="preserve"> y/o super administrador </w:t>
      </w:r>
      <w:r>
        <w:t>del sistema, como se puede apreciar a continuación:</w:t>
      </w:r>
    </w:p>
    <w:p w14:paraId="431EE173" w14:textId="5B24B47E" w:rsidR="00F55C47" w:rsidRDefault="00F55C47" w:rsidP="00C20F28"/>
    <w:p w14:paraId="2A2D28E8" w14:textId="54D79296" w:rsidR="00F55C47" w:rsidRDefault="00F55C47" w:rsidP="00F55C47">
      <w:pPr>
        <w:jc w:val="both"/>
      </w:pPr>
      <w:r>
        <w:t>Despliegue de los archivos en el servidor.</w:t>
      </w:r>
    </w:p>
    <w:p w14:paraId="459AB929" w14:textId="5725388D" w:rsidR="00E5678F" w:rsidRDefault="00F55C47" w:rsidP="00E5678F">
      <w:pPr>
        <w:jc w:val="center"/>
      </w:pPr>
      <w:r>
        <w:rPr>
          <w:noProof/>
          <w:lang w:val="es-ES" w:eastAsia="es-ES"/>
        </w:rPr>
        <w:drawing>
          <wp:inline distT="0" distB="0" distL="0" distR="0" wp14:anchorId="2C386DCE" wp14:editId="2984650C">
            <wp:extent cx="5306060" cy="2803525"/>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6060" cy="2803525"/>
                    </a:xfrm>
                    <a:prstGeom prst="rect">
                      <a:avLst/>
                    </a:prstGeom>
                  </pic:spPr>
                </pic:pic>
              </a:graphicData>
            </a:graphic>
          </wp:inline>
        </w:drawing>
      </w:r>
    </w:p>
    <w:p w14:paraId="50CFE705" w14:textId="081DF102" w:rsidR="00F55C47" w:rsidRDefault="00F55C47" w:rsidP="00F55C47">
      <w:pPr>
        <w:jc w:val="both"/>
      </w:pPr>
      <w:r>
        <w:t>Enlace a la capa: inicio de sesión.</w:t>
      </w:r>
    </w:p>
    <w:p w14:paraId="7FB3A061" w14:textId="3A6D0B79" w:rsidR="00F55C47" w:rsidRDefault="00B031A0" w:rsidP="00F55C47">
      <w:pPr>
        <w:jc w:val="both"/>
      </w:pPr>
      <w:r>
        <w:rPr>
          <w:noProof/>
        </w:rPr>
        <w:drawing>
          <wp:inline distT="0" distB="0" distL="0" distR="0" wp14:anchorId="685AEE79" wp14:editId="05EEEFAA">
            <wp:extent cx="5306060" cy="2917825"/>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6060" cy="2917825"/>
                    </a:xfrm>
                    <a:prstGeom prst="rect">
                      <a:avLst/>
                    </a:prstGeom>
                  </pic:spPr>
                </pic:pic>
              </a:graphicData>
            </a:graphic>
          </wp:inline>
        </w:drawing>
      </w:r>
    </w:p>
    <w:p w14:paraId="6AC4AFE7" w14:textId="169D1061" w:rsidR="00CA4908" w:rsidRDefault="00CA4908" w:rsidP="00F55C47">
      <w:pPr>
        <w:jc w:val="both"/>
      </w:pPr>
    </w:p>
    <w:p w14:paraId="228A1C73" w14:textId="27723EFF" w:rsidR="00CA4908" w:rsidRDefault="00CA4908" w:rsidP="00F55C47">
      <w:pPr>
        <w:jc w:val="both"/>
      </w:pPr>
    </w:p>
    <w:p w14:paraId="64E78098" w14:textId="77777777" w:rsidR="00CA4908" w:rsidRDefault="00CA4908" w:rsidP="00F55C47">
      <w:pPr>
        <w:jc w:val="both"/>
      </w:pPr>
    </w:p>
    <w:p w14:paraId="39C00E57" w14:textId="26D73205" w:rsidR="00F55C47" w:rsidRDefault="00F55C47" w:rsidP="00F55C47">
      <w:pPr>
        <w:jc w:val="both"/>
      </w:pPr>
      <w:r>
        <w:t xml:space="preserve">Cabe resaltar que el diseño en </w:t>
      </w:r>
      <w:proofErr w:type="spellStart"/>
      <w:r>
        <w:t>css</w:t>
      </w:r>
      <w:proofErr w:type="spellEnd"/>
      <w:r>
        <w:t xml:space="preserve"> </w:t>
      </w:r>
      <w:r w:rsidR="00B031A0">
        <w:t xml:space="preserve">del </w:t>
      </w:r>
      <w:proofErr w:type="spellStart"/>
      <w:r w:rsidR="00B031A0">
        <w:t>index</w:t>
      </w:r>
      <w:proofErr w:type="spellEnd"/>
      <w:r w:rsidR="00B031A0">
        <w:t xml:space="preserve"> </w:t>
      </w:r>
      <w:r>
        <w:t>es un prototipo de prueba inicial para comprobar si la visualización en el servidor es correcta.</w:t>
      </w:r>
    </w:p>
    <w:p w14:paraId="66DC7401" w14:textId="77777777" w:rsidR="00F55C47" w:rsidRDefault="00F55C47" w:rsidP="00F55C47">
      <w:pPr>
        <w:spacing w:line="240" w:lineRule="auto"/>
        <w:jc w:val="center"/>
        <w:rPr>
          <w:rFonts w:cs="Arial"/>
          <w:b/>
          <w:color w:val="262626"/>
          <w:sz w:val="28"/>
          <w:szCs w:val="24"/>
        </w:rPr>
      </w:pPr>
    </w:p>
    <w:p w14:paraId="476636FA" w14:textId="63B0ACCF" w:rsidR="00F55C47" w:rsidRDefault="00F55C47" w:rsidP="00901CA5">
      <w:pPr>
        <w:pStyle w:val="Ttulo1"/>
      </w:pPr>
      <w:r>
        <w:t>Conexión de la base de datos en el servidor</w:t>
      </w:r>
    </w:p>
    <w:p w14:paraId="47FF7545" w14:textId="76F496E8" w:rsidR="00F55C47" w:rsidRDefault="00F55C47" w:rsidP="00F55C47">
      <w:pPr>
        <w:spacing w:line="240" w:lineRule="auto"/>
        <w:rPr>
          <w:rFonts w:cs="Arial"/>
          <w:b/>
          <w:color w:val="262626"/>
          <w:sz w:val="28"/>
          <w:szCs w:val="24"/>
        </w:rPr>
      </w:pPr>
    </w:p>
    <w:p w14:paraId="55D0E3ED" w14:textId="2AB1890F" w:rsidR="00F55C47" w:rsidRDefault="008528D4" w:rsidP="00F55C47">
      <w:pPr>
        <w:jc w:val="both"/>
      </w:pPr>
      <w:r>
        <w:t>Para realizar la conexión con la base de datos desde el servidor b</w:t>
      </w:r>
      <w:r w:rsidR="00F55C47">
        <w:t>asta con modificar el archivo “</w:t>
      </w:r>
      <w:proofErr w:type="spellStart"/>
      <w:r w:rsidR="00F55C47">
        <w:t>conexión.php</w:t>
      </w:r>
      <w:proofErr w:type="spellEnd"/>
      <w:r w:rsidR="00F55C47">
        <w:t>” con los siguientes parámetros:</w:t>
      </w:r>
    </w:p>
    <w:p w14:paraId="77E3C0B1" w14:textId="2F481D08" w:rsidR="0035033B" w:rsidRDefault="0035033B" w:rsidP="0035033B">
      <w:pPr>
        <w:ind w:left="-1418"/>
        <w:jc w:val="center"/>
      </w:pPr>
      <w:r>
        <w:rPr>
          <w:noProof/>
          <w:lang w:val="es-ES" w:eastAsia="es-ES"/>
        </w:rPr>
        <w:drawing>
          <wp:inline distT="0" distB="0" distL="0" distR="0" wp14:anchorId="25757820" wp14:editId="10307D6B">
            <wp:extent cx="7028121" cy="2299390"/>
            <wp:effectExtent l="0" t="0" r="190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4655" b="19665"/>
                    <a:stretch/>
                  </pic:blipFill>
                  <pic:spPr bwMode="auto">
                    <a:xfrm>
                      <a:off x="0" y="0"/>
                      <a:ext cx="7122756" cy="2330352"/>
                    </a:xfrm>
                    <a:prstGeom prst="rect">
                      <a:avLst/>
                    </a:prstGeom>
                    <a:ln>
                      <a:noFill/>
                    </a:ln>
                    <a:extLst>
                      <a:ext uri="{53640926-AAD7-44D8-BBD7-CCE9431645EC}">
                        <a14:shadowObscured xmlns:a14="http://schemas.microsoft.com/office/drawing/2010/main"/>
                      </a:ext>
                    </a:extLst>
                  </pic:spPr>
                </pic:pic>
              </a:graphicData>
            </a:graphic>
          </wp:inline>
        </w:drawing>
      </w:r>
    </w:p>
    <w:p w14:paraId="7C8E875B" w14:textId="77777777" w:rsidR="0035033B" w:rsidRDefault="0035033B" w:rsidP="0035033B">
      <w:pPr>
        <w:ind w:left="-1418"/>
        <w:jc w:val="both"/>
      </w:pPr>
    </w:p>
    <w:p w14:paraId="21C47D03" w14:textId="4026F645" w:rsidR="0035033B" w:rsidRDefault="0035033B" w:rsidP="00F55C47">
      <w:pPr>
        <w:jc w:val="both"/>
      </w:pPr>
      <w:r>
        <w:t>Los dos primeros datos pueden ser encontrados en el apartado de “CONTROL PANEL” en la columna derecha al inferior de la página en el menú “</w:t>
      </w:r>
      <w:r w:rsidRPr="0035033B">
        <w:t>ACCOUNT DETAILS</w:t>
      </w:r>
      <w:r>
        <w:t>”</w:t>
      </w:r>
      <w:r w:rsidR="00422E67">
        <w:t xml:space="preserve">, la contraseña nos la suministra el servidor y se encuentra en la página principal de </w:t>
      </w:r>
      <w:proofErr w:type="spellStart"/>
      <w:r w:rsidR="00422E67">
        <w:t>Infinity</w:t>
      </w:r>
      <w:proofErr w:type="spellEnd"/>
      <w:r w:rsidR="00422E67">
        <w:t xml:space="preserve"> Free en el apartado “</w:t>
      </w:r>
      <w:proofErr w:type="spellStart"/>
      <w:r w:rsidR="00422E67" w:rsidRPr="00422E67">
        <w:t>Account</w:t>
      </w:r>
      <w:proofErr w:type="spellEnd"/>
      <w:r w:rsidR="00422E67" w:rsidRPr="00422E67">
        <w:t xml:space="preserve"> </w:t>
      </w:r>
      <w:proofErr w:type="spellStart"/>
      <w:r w:rsidR="00422E67" w:rsidRPr="00422E67">
        <w:t>Details</w:t>
      </w:r>
      <w:proofErr w:type="spellEnd"/>
      <w:r w:rsidR="00422E67">
        <w:t>” y por lo general viene oculto y con un botón visualizador para la contraseña, antes del nombre de nuestro archivo SQL el nombre de la base de datos debe llevar el nombre de usuario y un guion bajo para que así el servidor identifique correctamente nuestra base de datos.</w:t>
      </w:r>
    </w:p>
    <w:p w14:paraId="1A6BE10C" w14:textId="6B8B8536" w:rsidR="00F55C47" w:rsidRDefault="00F55C47" w:rsidP="00F55C47">
      <w:pPr>
        <w:jc w:val="both"/>
      </w:pPr>
    </w:p>
    <w:p w14:paraId="171B3A30" w14:textId="1BD14058" w:rsidR="00CA4908" w:rsidRDefault="00CA4908" w:rsidP="00E5678F">
      <w:pPr>
        <w:jc w:val="center"/>
      </w:pPr>
    </w:p>
    <w:p w14:paraId="459E3008" w14:textId="60A5885C" w:rsidR="00CA4908" w:rsidRDefault="00CA4908" w:rsidP="00E5678F">
      <w:pPr>
        <w:jc w:val="center"/>
      </w:pPr>
    </w:p>
    <w:p w14:paraId="496D0903" w14:textId="76FF9EE3" w:rsidR="00CA4908" w:rsidRDefault="00CA4908" w:rsidP="00E5678F">
      <w:pPr>
        <w:jc w:val="center"/>
      </w:pPr>
    </w:p>
    <w:p w14:paraId="477F72C2" w14:textId="28A6C010" w:rsidR="00CA4908" w:rsidRDefault="00CA4908" w:rsidP="00E5678F">
      <w:pPr>
        <w:jc w:val="center"/>
      </w:pPr>
    </w:p>
    <w:p w14:paraId="2022DBEA" w14:textId="77777777" w:rsidR="00B031A0" w:rsidRDefault="00B031A0" w:rsidP="00E5678F">
      <w:pPr>
        <w:jc w:val="center"/>
      </w:pPr>
    </w:p>
    <w:p w14:paraId="7CEC1832" w14:textId="3ACA59D4" w:rsidR="00CA4908" w:rsidRDefault="00CA4908" w:rsidP="00CA4908">
      <w:pPr>
        <w:pStyle w:val="Ttulo1"/>
      </w:pPr>
      <w:r>
        <w:t>Importación de la base de datos al servidor web</w:t>
      </w:r>
    </w:p>
    <w:p w14:paraId="7FE4E3D1" w14:textId="121D9738" w:rsidR="00CA4908" w:rsidRDefault="00CA4908" w:rsidP="00CA4908">
      <w:r>
        <w:t>Para Importar la base de datos es importante tener en cuenta que primero hay que crearla, para ello accedemos al panel de control del servidor y nos dirigimos al apartado "</w:t>
      </w:r>
      <w:proofErr w:type="spellStart"/>
      <w:r>
        <w:t>databases</w:t>
      </w:r>
      <w:proofErr w:type="spellEnd"/>
      <w:r>
        <w:t xml:space="preserve">" e ingresamos al módulo “MySQL </w:t>
      </w:r>
      <w:proofErr w:type="spellStart"/>
      <w:r>
        <w:t>databases</w:t>
      </w:r>
      <w:proofErr w:type="spellEnd"/>
      <w:r>
        <w:t>”, así:</w:t>
      </w:r>
    </w:p>
    <w:p w14:paraId="485823FD" w14:textId="496B2B3A" w:rsidR="002D0539" w:rsidRDefault="00CA4908" w:rsidP="00B65618">
      <w:pPr>
        <w:jc w:val="center"/>
      </w:pPr>
      <w:r>
        <w:rPr>
          <w:noProof/>
          <w:lang w:val="es-ES" w:eastAsia="es-ES"/>
        </w:rPr>
        <w:drawing>
          <wp:inline distT="0" distB="0" distL="0" distR="0" wp14:anchorId="44E8C4C6" wp14:editId="6A0F0166">
            <wp:extent cx="3657600" cy="2660471"/>
            <wp:effectExtent l="0" t="0" r="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8621" cy="2668487"/>
                    </a:xfrm>
                    <a:prstGeom prst="rect">
                      <a:avLst/>
                    </a:prstGeom>
                  </pic:spPr>
                </pic:pic>
              </a:graphicData>
            </a:graphic>
          </wp:inline>
        </w:drawing>
      </w:r>
    </w:p>
    <w:p w14:paraId="1115B5C5" w14:textId="1AF3C422" w:rsidR="00B65618" w:rsidRDefault="002D0539" w:rsidP="00CA4908">
      <w:r>
        <w:t>Allí encontraremos un formulario con el campo para el nombre de nuestra base de datos, hay que tener en cuenta que el nombre de la base de datos incluirá un identific</w:t>
      </w:r>
      <w:r w:rsidR="00B65618">
        <w:t>ador de la cuenta.</w:t>
      </w:r>
    </w:p>
    <w:p w14:paraId="14B801B4" w14:textId="289CC5F4" w:rsidR="00B65618" w:rsidRDefault="00B65618" w:rsidP="00B65618">
      <w:pPr>
        <w:jc w:val="center"/>
        <w:rPr>
          <w:noProof/>
          <w:lang w:eastAsia="es-CO"/>
        </w:rPr>
      </w:pPr>
      <w:r>
        <w:rPr>
          <w:noProof/>
          <w:lang w:val="es-ES" w:eastAsia="es-ES"/>
        </w:rPr>
        <w:drawing>
          <wp:inline distT="0" distB="0" distL="0" distR="0" wp14:anchorId="1BF9FB62" wp14:editId="168287B4">
            <wp:extent cx="4410075" cy="315239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2484" cy="3154113"/>
                    </a:xfrm>
                    <a:prstGeom prst="rect">
                      <a:avLst/>
                    </a:prstGeom>
                  </pic:spPr>
                </pic:pic>
              </a:graphicData>
            </a:graphic>
          </wp:inline>
        </w:drawing>
      </w:r>
      <w:r>
        <w:rPr>
          <w:noProof/>
          <w:lang w:eastAsia="es-CO"/>
        </w:rPr>
        <w:t xml:space="preserve"> </w:t>
      </w:r>
    </w:p>
    <w:p w14:paraId="2162F902" w14:textId="6CF7939F" w:rsidR="00B65618" w:rsidRDefault="00B65618" w:rsidP="00B65618">
      <w:pPr>
        <w:jc w:val="center"/>
        <w:rPr>
          <w:noProof/>
          <w:lang w:eastAsia="es-CO"/>
        </w:rPr>
      </w:pPr>
    </w:p>
    <w:p w14:paraId="70E7290E" w14:textId="6F1EE64F" w:rsidR="00B65618" w:rsidRDefault="00B65618" w:rsidP="00B65618">
      <w:pPr>
        <w:jc w:val="center"/>
        <w:rPr>
          <w:noProof/>
          <w:lang w:eastAsia="es-CO"/>
        </w:rPr>
      </w:pPr>
    </w:p>
    <w:p w14:paraId="0F765804" w14:textId="532131A5" w:rsidR="00B65618" w:rsidRDefault="00B65618" w:rsidP="00B65618">
      <w:pPr>
        <w:rPr>
          <w:noProof/>
          <w:lang w:eastAsia="es-CO"/>
        </w:rPr>
      </w:pPr>
      <w:r>
        <w:rPr>
          <w:noProof/>
          <w:lang w:val="es-ES" w:eastAsia="es-ES"/>
        </w:rPr>
        <w:drawing>
          <wp:anchor distT="0" distB="0" distL="114300" distR="114300" simplePos="0" relativeHeight="251656192" behindDoc="1" locked="0" layoutInCell="1" allowOverlap="1" wp14:anchorId="20292AD1" wp14:editId="50EAA81F">
            <wp:simplePos x="0" y="0"/>
            <wp:positionH relativeFrom="column">
              <wp:posOffset>-664210</wp:posOffset>
            </wp:positionH>
            <wp:positionV relativeFrom="paragraph">
              <wp:posOffset>551815</wp:posOffset>
            </wp:positionV>
            <wp:extent cx="6637020" cy="95250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37020" cy="9525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t>En la parte inferior de este módulo encontraremos una tabla con las bases de datos que hemos creado, procedemos a dar click en el botón “admin”.</w:t>
      </w:r>
    </w:p>
    <w:p w14:paraId="62A36AF0" w14:textId="656447BE" w:rsidR="00B65618" w:rsidRDefault="00B65618" w:rsidP="00B65618">
      <w:pPr>
        <w:jc w:val="center"/>
        <w:rPr>
          <w:noProof/>
          <w:lang w:eastAsia="es-CO"/>
        </w:rPr>
      </w:pPr>
    </w:p>
    <w:p w14:paraId="5F4265B7" w14:textId="57BFF897" w:rsidR="00B65618" w:rsidRDefault="00B65618" w:rsidP="00B65618">
      <w:r>
        <w:rPr>
          <w:noProof/>
          <w:lang w:val="es-ES" w:eastAsia="es-ES"/>
        </w:rPr>
        <w:drawing>
          <wp:anchor distT="0" distB="0" distL="114300" distR="114300" simplePos="0" relativeHeight="251659264" behindDoc="0" locked="0" layoutInCell="1" allowOverlap="1" wp14:anchorId="3724A8F8" wp14:editId="381BD807">
            <wp:simplePos x="0" y="0"/>
            <wp:positionH relativeFrom="column">
              <wp:posOffset>-836295</wp:posOffset>
            </wp:positionH>
            <wp:positionV relativeFrom="paragraph">
              <wp:posOffset>633095</wp:posOffset>
            </wp:positionV>
            <wp:extent cx="6989445" cy="714375"/>
            <wp:effectExtent l="0" t="0" r="1905" b="952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89445" cy="714375"/>
                    </a:xfrm>
                    <a:prstGeom prst="rect">
                      <a:avLst/>
                    </a:prstGeom>
                  </pic:spPr>
                </pic:pic>
              </a:graphicData>
            </a:graphic>
            <wp14:sizeRelH relativeFrom="margin">
              <wp14:pctWidth>0</wp14:pctWidth>
            </wp14:sizeRelH>
            <wp14:sizeRelV relativeFrom="margin">
              <wp14:pctHeight>0</wp14:pctHeight>
            </wp14:sizeRelV>
          </wp:anchor>
        </w:drawing>
      </w:r>
      <w:r>
        <w:t xml:space="preserve">Allí tendremos acceso a PHP </w:t>
      </w:r>
      <w:proofErr w:type="spellStart"/>
      <w:r>
        <w:t>My</w:t>
      </w:r>
      <w:proofErr w:type="spellEnd"/>
      <w:r>
        <w:t xml:space="preserve"> </w:t>
      </w:r>
      <w:proofErr w:type="spellStart"/>
      <w:r>
        <w:t>Admin</w:t>
      </w:r>
      <w:proofErr w:type="spellEnd"/>
      <w:r>
        <w:t>, aquí importamos nuestra base de datos y las consultas iniciales:</w:t>
      </w:r>
    </w:p>
    <w:p w14:paraId="7AB08D5F" w14:textId="622C7184" w:rsidR="00B65618" w:rsidRDefault="00B65618" w:rsidP="00B65618"/>
    <w:p w14:paraId="5E0BC678" w14:textId="121C35C0" w:rsidR="00B65618" w:rsidRDefault="00B65618" w:rsidP="00B65618">
      <w:r>
        <w:t xml:space="preserve">En el apartado “importar” </w:t>
      </w:r>
      <w:r w:rsidR="008B3DF3">
        <w:t xml:space="preserve">daremos </w:t>
      </w:r>
      <w:proofErr w:type="spellStart"/>
      <w:r w:rsidR="008B3DF3">
        <w:t>click</w:t>
      </w:r>
      <w:proofErr w:type="spellEnd"/>
      <w:r w:rsidR="008B3DF3">
        <w:t xml:space="preserve"> en el botón “Seleccionar archivo”</w:t>
      </w:r>
      <w:r w:rsidR="0071225F">
        <w:t xml:space="preserve"> y se abrirá una ventana del explorador de archivos en el que buscaremos los archivos correspondientes:</w:t>
      </w:r>
    </w:p>
    <w:p w14:paraId="413E1EA2" w14:textId="5F46AF6F" w:rsidR="00B65618" w:rsidRDefault="00B65618" w:rsidP="0071225F">
      <w:pPr>
        <w:jc w:val="center"/>
      </w:pPr>
      <w:r>
        <w:rPr>
          <w:noProof/>
          <w:lang w:val="es-ES" w:eastAsia="es-ES"/>
        </w:rPr>
        <w:drawing>
          <wp:inline distT="0" distB="0" distL="0" distR="0" wp14:anchorId="1C81355A" wp14:editId="446472B6">
            <wp:extent cx="5626455" cy="3200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1657" cy="3203359"/>
                    </a:xfrm>
                    <a:prstGeom prst="rect">
                      <a:avLst/>
                    </a:prstGeom>
                  </pic:spPr>
                </pic:pic>
              </a:graphicData>
            </a:graphic>
          </wp:inline>
        </w:drawing>
      </w:r>
    </w:p>
    <w:p w14:paraId="35C5275E" w14:textId="5C917A85" w:rsidR="0071225F" w:rsidRDefault="0071225F" w:rsidP="00B65618"/>
    <w:p w14:paraId="54162851" w14:textId="711589C2" w:rsidR="0071225F" w:rsidRDefault="0071225F" w:rsidP="00B65618"/>
    <w:p w14:paraId="28AA81D6" w14:textId="25D566BC" w:rsidR="0071225F" w:rsidRDefault="0071225F" w:rsidP="00B65618"/>
    <w:p w14:paraId="640961EA" w14:textId="56FE2C1E" w:rsidR="006B4264" w:rsidRDefault="006B4264" w:rsidP="00B65618"/>
    <w:p w14:paraId="4EED1189" w14:textId="32EE93C0" w:rsidR="0071225F" w:rsidRDefault="0071225F" w:rsidP="00B65618">
      <w:r>
        <w:rPr>
          <w:noProof/>
          <w:lang w:val="es-ES" w:eastAsia="es-ES"/>
        </w:rPr>
        <w:drawing>
          <wp:inline distT="0" distB="0" distL="0" distR="0" wp14:anchorId="51513C90" wp14:editId="43AA5B3A">
            <wp:extent cx="5306060" cy="3006725"/>
            <wp:effectExtent l="0" t="0" r="889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6060" cy="3006725"/>
                    </a:xfrm>
                    <a:prstGeom prst="rect">
                      <a:avLst/>
                    </a:prstGeom>
                  </pic:spPr>
                </pic:pic>
              </a:graphicData>
            </a:graphic>
          </wp:inline>
        </w:drawing>
      </w:r>
    </w:p>
    <w:p w14:paraId="5E52B273" w14:textId="6FEF5A21" w:rsidR="00665DA9" w:rsidRDefault="00665DA9" w:rsidP="00B65618"/>
    <w:p w14:paraId="4C619F05" w14:textId="77777777" w:rsidR="006B4264" w:rsidRDefault="006B4264" w:rsidP="00B65618"/>
    <w:p w14:paraId="05A703E5" w14:textId="581E668B" w:rsidR="0071225F" w:rsidRDefault="00665DA9" w:rsidP="00B65618">
      <w:r>
        <w:rPr>
          <w:noProof/>
          <w:lang w:val="es-ES" w:eastAsia="es-ES"/>
        </w:rPr>
        <w:drawing>
          <wp:anchor distT="0" distB="0" distL="114300" distR="114300" simplePos="0" relativeHeight="251658240" behindDoc="0" locked="0" layoutInCell="1" allowOverlap="1" wp14:anchorId="4C616042" wp14:editId="53B09B66">
            <wp:simplePos x="0" y="0"/>
            <wp:positionH relativeFrom="column">
              <wp:posOffset>-972709</wp:posOffset>
            </wp:positionH>
            <wp:positionV relativeFrom="paragraph">
              <wp:posOffset>726523</wp:posOffset>
            </wp:positionV>
            <wp:extent cx="7243445" cy="588010"/>
            <wp:effectExtent l="0" t="0" r="0" b="254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1" r="56168" b="7642"/>
                    <a:stretch/>
                  </pic:blipFill>
                  <pic:spPr bwMode="auto">
                    <a:xfrm>
                      <a:off x="0" y="0"/>
                      <a:ext cx="7243445" cy="588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225F">
        <w:t>Al abrirlo subirá el archivo a la base de datos y si todo e</w:t>
      </w:r>
      <w:r>
        <w:t>s correcto aparecerá un resultado como éste</w:t>
      </w:r>
      <w:r w:rsidR="0071225F">
        <w:t>:</w:t>
      </w:r>
    </w:p>
    <w:p w14:paraId="2150D9A2" w14:textId="77777777" w:rsidR="006B4264" w:rsidRDefault="006B4264" w:rsidP="00B65618"/>
    <w:p w14:paraId="5CD266B0" w14:textId="01FAC991" w:rsidR="00665DA9" w:rsidRDefault="00665DA9" w:rsidP="00665DA9">
      <w:pPr>
        <w:jc w:val="center"/>
      </w:pPr>
      <w:bookmarkStart w:id="1" w:name="_GoBack"/>
      <w:bookmarkEnd w:id="1"/>
    </w:p>
    <w:p w14:paraId="58672721" w14:textId="4BB1AE41" w:rsidR="0071225F" w:rsidRDefault="00665DA9" w:rsidP="00B65618">
      <w:r>
        <w:t xml:space="preserve">(Debe indicar que todas las 12 consultas </w:t>
      </w:r>
      <w:proofErr w:type="spellStart"/>
      <w:r>
        <w:t>fuero</w:t>
      </w:r>
      <w:proofErr w:type="spellEnd"/>
      <w:r>
        <w:t xml:space="preserve"> ejecutadas)</w:t>
      </w:r>
    </w:p>
    <w:p w14:paraId="40D29A90" w14:textId="04A44B03" w:rsidR="0071225F" w:rsidRDefault="0071225F" w:rsidP="00B65618">
      <w:r>
        <w:t>Posterior mente haremos los dos pasos anteriores con los archivos “</w:t>
      </w:r>
      <w:proofErr w:type="spellStart"/>
      <w:r>
        <w:t>ConsultasRegistroInicial-h.sql</w:t>
      </w:r>
      <w:proofErr w:type="spellEnd"/>
      <w:r>
        <w:t>” y “</w:t>
      </w:r>
      <w:proofErr w:type="spellStart"/>
      <w:r>
        <w:t>ConsultasVerificacionInsercion-h.sql</w:t>
      </w:r>
      <w:proofErr w:type="spellEnd"/>
      <w:r>
        <w:t>”:</w:t>
      </w:r>
    </w:p>
    <w:p w14:paraId="7132FC64" w14:textId="77777777" w:rsidR="006B4264" w:rsidRDefault="006B4264" w:rsidP="00B65618"/>
    <w:p w14:paraId="24D03AD8" w14:textId="77777777" w:rsidR="006B4264" w:rsidRDefault="006B4264" w:rsidP="00B65618"/>
    <w:p w14:paraId="1390EAA6" w14:textId="77777777" w:rsidR="006B4264" w:rsidRDefault="006B4264" w:rsidP="00B65618"/>
    <w:p w14:paraId="7D57B25D" w14:textId="77777777" w:rsidR="006B4264" w:rsidRDefault="006B4264" w:rsidP="00B65618"/>
    <w:p w14:paraId="6B32DFCA" w14:textId="77777777" w:rsidR="006B4264" w:rsidRDefault="006B4264" w:rsidP="00B65618"/>
    <w:p w14:paraId="7C88C408" w14:textId="77777777" w:rsidR="006B4264" w:rsidRDefault="006B4264" w:rsidP="00B65618"/>
    <w:p w14:paraId="30297109" w14:textId="1A82C177" w:rsidR="0071225F" w:rsidRDefault="0071225F" w:rsidP="00B65618">
      <w:r>
        <w:t>Selección</w:t>
      </w:r>
      <w:r w:rsidR="006B4264">
        <w:t xml:space="preserve"> </w:t>
      </w:r>
      <w:proofErr w:type="spellStart"/>
      <w:r w:rsidR="006B4264">
        <w:t>ConsultasRegistroInicial-h.sql</w:t>
      </w:r>
      <w:proofErr w:type="spellEnd"/>
      <w:r>
        <w:t>:</w:t>
      </w:r>
    </w:p>
    <w:p w14:paraId="56797160" w14:textId="1CC5C228" w:rsidR="0071225F" w:rsidRDefault="00B031A0" w:rsidP="00B65618">
      <w:r>
        <w:pict w14:anchorId="470C3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5pt;height:229.5pt">
            <v:imagedata r:id="rId48" o:title="Screenshot_1"/>
          </v:shape>
        </w:pict>
      </w:r>
    </w:p>
    <w:p w14:paraId="69B64BD9" w14:textId="1188C370" w:rsidR="0071225F" w:rsidRDefault="0071225F" w:rsidP="00B65618"/>
    <w:p w14:paraId="46BE5FFA" w14:textId="25704A0F" w:rsidR="0071225F" w:rsidRDefault="0071225F" w:rsidP="00B65618"/>
    <w:p w14:paraId="6C089627" w14:textId="74094EE4" w:rsidR="0071225F" w:rsidRDefault="00B031A0" w:rsidP="00B65618">
      <w:r>
        <w:rPr>
          <w:noProof/>
        </w:rPr>
        <w:pict w14:anchorId="5DCCF589">
          <v:shape id="_x0000_s1026" type="#_x0000_t75" style="position:absolute;margin-left:-62.8pt;margin-top:32.95pt;width:527.35pt;height:47.3pt;z-index:251660288;mso-position-horizontal-relative:text;mso-position-vertical-relative:text;mso-width-relative:page;mso-height-relative:page">
            <v:imagedata r:id="rId49" o:title="Screenshot_2" cropbottom="59413f" cropright="28579f"/>
            <w10:wrap type="square"/>
          </v:shape>
        </w:pict>
      </w:r>
      <w:r w:rsidR="0071225F">
        <w:t>Resultados:</w:t>
      </w:r>
    </w:p>
    <w:p w14:paraId="2424665C" w14:textId="23778FB2" w:rsidR="00B031A0" w:rsidRDefault="00B031A0" w:rsidP="00B65618"/>
    <w:p w14:paraId="3CD062F3" w14:textId="0E7CA3FF" w:rsidR="00B031A0" w:rsidRDefault="00B031A0" w:rsidP="00B65618">
      <w:r>
        <w:t>Verifique que el número de consultas sea correcto</w:t>
      </w:r>
    </w:p>
    <w:p w14:paraId="60EB42DD" w14:textId="64662D6C" w:rsidR="0071225F" w:rsidRDefault="00B031A0" w:rsidP="0071225F">
      <w:pPr>
        <w:jc w:val="center"/>
      </w:pPr>
      <w:r>
        <w:rPr>
          <w:noProof/>
        </w:rPr>
        <w:lastRenderedPageBreak/>
        <w:pict w14:anchorId="6C555C64">
          <v:shape id="_x0000_s1027" type="#_x0000_t75" style="position:absolute;left:0;text-align:left;margin-left:-65.55pt;margin-top:322.85pt;width:545.75pt;height:249pt;z-index:251662336;mso-position-horizontal:absolute;mso-position-horizontal-relative:text;mso-position-vertical:absolute;mso-position-vertical-relative:text;mso-width-relative:page;mso-height-relative:page">
            <v:imagedata r:id="rId50" o:title="Screenshot_3"/>
            <w10:wrap type="square"/>
          </v:shape>
        </w:pict>
      </w:r>
    </w:p>
    <w:p w14:paraId="3719B171" w14:textId="3B8E7D35" w:rsidR="0071225F" w:rsidRDefault="0071225F" w:rsidP="0071225F">
      <w:pPr>
        <w:jc w:val="center"/>
      </w:pPr>
    </w:p>
    <w:p w14:paraId="2A41C0BC" w14:textId="1CCE3805" w:rsidR="0071225F" w:rsidRDefault="0071225F" w:rsidP="00B65618">
      <w:r>
        <w:t>Selección</w:t>
      </w:r>
      <w:r w:rsidR="006B4264" w:rsidRPr="006B4264">
        <w:t xml:space="preserve"> </w:t>
      </w:r>
      <w:proofErr w:type="spellStart"/>
      <w:r w:rsidR="006B4264">
        <w:t>ConsultasVerificacionInsercion-h.sql</w:t>
      </w:r>
      <w:proofErr w:type="spellEnd"/>
      <w:r>
        <w:t>:</w:t>
      </w:r>
    </w:p>
    <w:p w14:paraId="27EA902A" w14:textId="1AE78A28" w:rsidR="0071225F" w:rsidRDefault="00B031A0" w:rsidP="00B65618">
      <w:r>
        <w:pict w14:anchorId="0C38AE7E">
          <v:shape id="_x0000_i1026" type="#_x0000_t75" style="width:279.75pt;height:206.25pt">
            <v:imagedata r:id="rId51" o:title="Screenshot_4"/>
          </v:shape>
        </w:pict>
      </w:r>
    </w:p>
    <w:p w14:paraId="41FFDA07" w14:textId="7555B4E3" w:rsidR="00B65618" w:rsidRPr="00CA4908" w:rsidRDefault="00B031A0" w:rsidP="00B65618">
      <w:r>
        <w:t>Resultados:</w:t>
      </w:r>
    </w:p>
    <w:sectPr w:rsidR="00B65618" w:rsidRPr="00CA4908" w:rsidSect="00E5678F">
      <w:headerReference w:type="even" r:id="rId52"/>
      <w:headerReference w:type="default" r:id="rId53"/>
      <w:headerReference w:type="first" r:id="rId54"/>
      <w:footerReference w:type="first" r:id="rId55"/>
      <w:pgSz w:w="12240" w:h="15840"/>
      <w:pgMar w:top="0" w:right="1758" w:bottom="1418" w:left="212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23F3C" w14:textId="77777777" w:rsidR="002063DB" w:rsidRDefault="002063DB">
      <w:pPr>
        <w:spacing w:after="0" w:line="240" w:lineRule="auto"/>
      </w:pPr>
      <w:r>
        <w:separator/>
      </w:r>
    </w:p>
  </w:endnote>
  <w:endnote w:type="continuationSeparator" w:id="0">
    <w:p w14:paraId="455997DF" w14:textId="77777777" w:rsidR="002063DB" w:rsidRDefault="00206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51226" w14:textId="77777777" w:rsidR="006B5EB9" w:rsidRDefault="00081DA5">
    <w:pPr>
      <w:pStyle w:val="Piedepgina"/>
    </w:pPr>
    <w:r>
      <w:rPr>
        <w:noProof/>
        <w:lang w:val="es-ES" w:eastAsia="es-ES"/>
      </w:rPr>
      <w:drawing>
        <wp:anchor distT="0" distB="0" distL="114300" distR="114300" simplePos="0" relativeHeight="251655168" behindDoc="0" locked="0" layoutInCell="1" allowOverlap="1" wp14:anchorId="69FF8DA7" wp14:editId="0BEA20A1">
          <wp:simplePos x="0" y="0"/>
          <wp:positionH relativeFrom="page">
            <wp:align>right</wp:align>
          </wp:positionH>
          <wp:positionV relativeFrom="page">
            <wp:posOffset>9199880</wp:posOffset>
          </wp:positionV>
          <wp:extent cx="4017010" cy="696595"/>
          <wp:effectExtent l="0" t="0" r="0" b="0"/>
          <wp:wrapNone/>
          <wp:docPr id="59" name="Imagen 59" descr="Redes-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es-Pi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17010" cy="696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6192" behindDoc="0" locked="0" layoutInCell="1" allowOverlap="1" wp14:anchorId="2FF2759D" wp14:editId="0396D990">
          <wp:simplePos x="0" y="0"/>
          <wp:positionH relativeFrom="page">
            <wp:align>left</wp:align>
          </wp:positionH>
          <wp:positionV relativeFrom="paragraph">
            <wp:posOffset>-241300</wp:posOffset>
          </wp:positionV>
          <wp:extent cx="3037205" cy="696595"/>
          <wp:effectExtent l="0" t="0" r="10795" b="0"/>
          <wp:wrapNone/>
          <wp:docPr id="60" name="Imagen 60" descr="URL-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RL-pi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37205" cy="6965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733AD7" w14:textId="77777777" w:rsidR="002063DB" w:rsidRDefault="002063DB">
      <w:pPr>
        <w:spacing w:after="0" w:line="240" w:lineRule="auto"/>
      </w:pPr>
      <w:r>
        <w:separator/>
      </w:r>
    </w:p>
  </w:footnote>
  <w:footnote w:type="continuationSeparator" w:id="0">
    <w:p w14:paraId="53F15FAB" w14:textId="77777777" w:rsidR="002063DB" w:rsidRDefault="002063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E16A9" w14:textId="77777777" w:rsidR="006B5EB9" w:rsidRDefault="00B031A0">
    <w:pPr>
      <w:pStyle w:val="Encabezado"/>
    </w:pPr>
    <w:r>
      <w:rPr>
        <w:noProof/>
        <w:lang w:val="es-ES" w:eastAsia="es-ES"/>
      </w:rPr>
      <w:pict w14:anchorId="6A669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571.2pt;height:739.2pt;z-index:-251656192;mso-wrap-edited:f;mso-position-horizontal:center;mso-position-horizontal-relative:margin;mso-position-vertical:center;mso-position-vertical-relative:margin" wrapcoords="-28 0 -28 21556 21600 21556 21600 0 -28 0">
          <v:imagedata r:id="rId1" o:title="word_SEN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DDC70" w14:textId="32BA9E3F" w:rsidR="006B5EB9" w:rsidRDefault="001328CA" w:rsidP="00B81E54">
    <w:pPr>
      <w:pStyle w:val="Encabezado"/>
      <w:tabs>
        <w:tab w:val="clear" w:pos="4419"/>
        <w:tab w:val="clear" w:pos="8838"/>
        <w:tab w:val="right" w:pos="8413"/>
      </w:tabs>
    </w:pPr>
    <w:r w:rsidRPr="001328CA">
      <w:rPr>
        <w:bCs/>
        <w:sz w:val="18"/>
        <w:szCs w:val="18"/>
      </w:rPr>
      <w:t>Manual de Instalación</w:t>
    </w:r>
    <w:r w:rsidR="00081DA5">
      <w:rPr>
        <w:noProof/>
        <w:lang w:val="es-ES" w:eastAsia="es-ES"/>
      </w:rPr>
      <w:drawing>
        <wp:anchor distT="0" distB="0" distL="114300" distR="114300" simplePos="0" relativeHeight="251658240" behindDoc="1" locked="0" layoutInCell="1" allowOverlap="1" wp14:anchorId="7DBEFE87" wp14:editId="23378631">
          <wp:simplePos x="0" y="0"/>
          <wp:positionH relativeFrom="page">
            <wp:align>right</wp:align>
          </wp:positionH>
          <wp:positionV relativeFrom="page">
            <wp:align>top</wp:align>
          </wp:positionV>
          <wp:extent cx="3086100" cy="1062355"/>
          <wp:effectExtent l="0" t="0" r="12700" b="4445"/>
          <wp:wrapNone/>
          <wp:docPr id="57" name="Imagen 57"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14:sizeRelH relativeFrom="page">
            <wp14:pctWidth>0</wp14:pctWidth>
          </wp14:sizeRelH>
          <wp14:sizeRelV relativeFrom="page">
            <wp14:pctHeight>0</wp14:pctHeight>
          </wp14:sizeRelV>
        </wp:anchor>
      </w:drawing>
    </w:r>
    <w:r w:rsidR="006B5EB9">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3C1E1" w14:textId="77777777" w:rsidR="006B5EB9" w:rsidRPr="009D3BDB" w:rsidRDefault="00081DA5" w:rsidP="00270B28">
    <w:pPr>
      <w:spacing w:after="240"/>
      <w:jc w:val="right"/>
      <w:rPr>
        <w:rFonts w:cs="Arial"/>
        <w:iCs/>
        <w:color w:val="7F7F7F"/>
      </w:rPr>
    </w:pPr>
    <w:r>
      <w:rPr>
        <w:noProof/>
        <w:lang w:val="es-ES" w:eastAsia="es-ES"/>
      </w:rPr>
      <mc:AlternateContent>
        <mc:Choice Requires="wps">
          <w:drawing>
            <wp:anchor distT="0" distB="0" distL="114300" distR="114300" simplePos="0" relativeHeight="251659264" behindDoc="0" locked="0" layoutInCell="1" allowOverlap="1" wp14:anchorId="261C111B" wp14:editId="1DC902B1">
              <wp:simplePos x="0" y="0"/>
              <wp:positionH relativeFrom="page">
                <wp:posOffset>6615430</wp:posOffset>
              </wp:positionH>
              <wp:positionV relativeFrom="paragraph">
                <wp:posOffset>8279765</wp:posOffset>
              </wp:positionV>
              <wp:extent cx="927100" cy="342900"/>
              <wp:effectExtent l="0" t="0" r="1270" b="635"/>
              <wp:wrapThrough wrapText="bothSides">
                <wp:wrapPolygon edited="0">
                  <wp:start x="0" y="0"/>
                  <wp:lineTo x="21600" y="0"/>
                  <wp:lineTo x="21600" y="21600"/>
                  <wp:lineTo x="0" y="21600"/>
                  <wp:lineTo x="0" y="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FDE79" w14:textId="77777777" w:rsidR="009227B2" w:rsidRPr="000B2932" w:rsidRDefault="009227B2" w:rsidP="009227B2">
                          <w:pPr>
                            <w:rPr>
                              <w:sz w:val="14"/>
                            </w:rPr>
                          </w:pPr>
                          <w:r w:rsidRPr="000B2932">
                            <w:rPr>
                              <w:rFonts w:cs="Arial"/>
                              <w:iCs/>
                              <w:color w:val="7F7F7F"/>
                              <w:sz w:val="14"/>
                            </w:rPr>
                            <w:t xml:space="preserve">   </w:t>
                          </w:r>
                          <w:r w:rsidR="00615903">
                            <w:rPr>
                              <w:rFonts w:cs="Arial"/>
                              <w:iCs/>
                              <w:color w:val="7F7F7F"/>
                              <w:sz w:val="14"/>
                            </w:rPr>
                            <w:t xml:space="preserve">  GC-F -</w:t>
                          </w:r>
                          <w:proofErr w:type="gramStart"/>
                          <w:r w:rsidR="00615903">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1C111B" id="_x0000_t202" coordsize="21600,21600" o:spt="202" path="m,l,21600r21600,l21600,xe">
              <v:stroke joinstyle="miter"/>
              <v:path gradientshapeok="t" o:connecttype="rect"/>
            </v:shapetype>
            <v:shape id="Text Box 23" o:spid="_x0000_s1026" type="#_x0000_t202" style="position:absolute;left:0;text-align:left;margin-left:520.9pt;margin-top:651.95pt;width:73pt;height:2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" filled="f" stroked="f">
              <v:textbox inset=",7.2pt,,7.2pt">
                <w:txbxContent>
                  <w:p w14:paraId="061FDE79" w14:textId="77777777" w:rsidR="009227B2" w:rsidRPr="000B2932" w:rsidRDefault="009227B2" w:rsidP="009227B2">
                    <w:pPr>
                      <w:rPr>
                        <w:sz w:val="14"/>
                      </w:rPr>
                    </w:pPr>
                    <w:r w:rsidRPr="000B2932">
                      <w:rPr>
                        <w:rFonts w:cs="Arial"/>
                        <w:iCs/>
                        <w:color w:val="7F7F7F"/>
                        <w:sz w:val="14"/>
                      </w:rPr>
                      <w:t xml:space="preserve">   </w:t>
                    </w:r>
                    <w:r w:rsidR="00615903">
                      <w:rPr>
                        <w:rFonts w:cs="Arial"/>
                        <w:iCs/>
                        <w:color w:val="7F7F7F"/>
                        <w:sz w:val="14"/>
                      </w:rPr>
                      <w:t xml:space="preserve">  GC-F -</w:t>
                    </w:r>
                    <w:proofErr w:type="gramStart"/>
                    <w:r w:rsidR="00615903">
                      <w:rPr>
                        <w:rFonts w:cs="Arial"/>
                        <w:iCs/>
                        <w:color w:val="7F7F7F"/>
                        <w:sz w:val="14"/>
                      </w:rPr>
                      <w:t>005</w:t>
                    </w:r>
                    <w:r w:rsidRPr="000B2932">
                      <w:rPr>
                        <w:rFonts w:cs="Arial"/>
                        <w:iCs/>
                        <w:color w:val="7F7F7F"/>
                        <w:sz w:val="14"/>
                      </w:rPr>
                      <w:t xml:space="preserve">  V.</w:t>
                    </w:r>
                    <w:proofErr w:type="gramEnd"/>
                    <w:r w:rsidRPr="000B2932">
                      <w:rPr>
                        <w:rFonts w:cs="Arial"/>
                        <w:iCs/>
                        <w:color w:val="7F7F7F"/>
                        <w:sz w:val="14"/>
                      </w:rPr>
                      <w:t xml:space="preserve"> 0</w:t>
                    </w:r>
                    <w:r>
                      <w:rPr>
                        <w:rFonts w:cs="Arial"/>
                        <w:iCs/>
                        <w:color w:val="7F7F7F"/>
                        <w:sz w:val="14"/>
                      </w:rPr>
                      <w:t>1</w:t>
                    </w:r>
                  </w:p>
                </w:txbxContent>
              </v:textbox>
              <w10:wrap type="through" anchorx="page"/>
            </v:shape>
          </w:pict>
        </mc:Fallback>
      </mc:AlternateContent>
    </w:r>
    <w:r>
      <w:rPr>
        <w:noProof/>
        <w:lang w:val="es-ES" w:eastAsia="es-ES"/>
      </w:rPr>
      <w:drawing>
        <wp:anchor distT="0" distB="0" distL="114300" distR="114300" simplePos="0" relativeHeight="251657216" behindDoc="1" locked="0" layoutInCell="1" allowOverlap="1" wp14:anchorId="4378F786" wp14:editId="12BCA480">
          <wp:simplePos x="0" y="0"/>
          <wp:positionH relativeFrom="page">
            <wp:align>right</wp:align>
          </wp:positionH>
          <wp:positionV relativeFrom="page">
            <wp:align>top</wp:align>
          </wp:positionV>
          <wp:extent cx="3086100" cy="1062355"/>
          <wp:effectExtent l="0" t="0" r="12700" b="4445"/>
          <wp:wrapNone/>
          <wp:docPr id="58" name="Imagen 58" descr="Logo-cabez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cabezo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6100" cy="10623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32E0D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E13F08"/>
    <w:multiLevelType w:val="hybridMultilevel"/>
    <w:tmpl w:val="9154E9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9C1F18"/>
    <w:multiLevelType w:val="hybridMultilevel"/>
    <w:tmpl w:val="245EA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103938"/>
    <w:multiLevelType w:val="hybridMultilevel"/>
    <w:tmpl w:val="DB420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C3967FB"/>
    <w:multiLevelType w:val="hybridMultilevel"/>
    <w:tmpl w:val="C8725D1E"/>
    <w:lvl w:ilvl="0" w:tplc="0C0A0003">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6143E6D"/>
    <w:multiLevelType w:val="hybridMultilevel"/>
    <w:tmpl w:val="5484D2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A4359AC"/>
    <w:multiLevelType w:val="hybridMultilevel"/>
    <w:tmpl w:val="CC6A8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s-CO" w:vendorID="64" w:dllVersion="6" w:nlCheck="1" w:checkStyle="0"/>
  <w:activeWritingStyle w:appName="MSWord" w:lang="es-CO" w:vendorID="64" w:dllVersion="4096" w:nlCheck="1" w:checkStyle="0"/>
  <w:proofState w:spelling="clean" w:grammar="clean"/>
  <w:attachedTemplate r:id="rId1"/>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78F6"/>
    <w:rsid w:val="00032142"/>
    <w:rsid w:val="00036473"/>
    <w:rsid w:val="0007223F"/>
    <w:rsid w:val="00081DA5"/>
    <w:rsid w:val="000C7914"/>
    <w:rsid w:val="000E25FA"/>
    <w:rsid w:val="001328CA"/>
    <w:rsid w:val="00133300"/>
    <w:rsid w:val="0014213C"/>
    <w:rsid w:val="00155FC7"/>
    <w:rsid w:val="001721FF"/>
    <w:rsid w:val="00190540"/>
    <w:rsid w:val="00191A32"/>
    <w:rsid w:val="001C4AFA"/>
    <w:rsid w:val="001C79EA"/>
    <w:rsid w:val="001D4943"/>
    <w:rsid w:val="001F6AFF"/>
    <w:rsid w:val="002063DB"/>
    <w:rsid w:val="00234B95"/>
    <w:rsid w:val="0024357A"/>
    <w:rsid w:val="0024790D"/>
    <w:rsid w:val="00250D90"/>
    <w:rsid w:val="00252F46"/>
    <w:rsid w:val="002541EB"/>
    <w:rsid w:val="00270B28"/>
    <w:rsid w:val="0027155A"/>
    <w:rsid w:val="002774CA"/>
    <w:rsid w:val="002A4B50"/>
    <w:rsid w:val="002B361F"/>
    <w:rsid w:val="002C4A22"/>
    <w:rsid w:val="002D0487"/>
    <w:rsid w:val="002D0539"/>
    <w:rsid w:val="00306D19"/>
    <w:rsid w:val="0030771D"/>
    <w:rsid w:val="00317AA2"/>
    <w:rsid w:val="00321888"/>
    <w:rsid w:val="00331926"/>
    <w:rsid w:val="0035033B"/>
    <w:rsid w:val="00386765"/>
    <w:rsid w:val="003F46D8"/>
    <w:rsid w:val="00416CBD"/>
    <w:rsid w:val="00422E67"/>
    <w:rsid w:val="0042562D"/>
    <w:rsid w:val="004505F3"/>
    <w:rsid w:val="00460D75"/>
    <w:rsid w:val="00484E8D"/>
    <w:rsid w:val="004B3541"/>
    <w:rsid w:val="004C28CF"/>
    <w:rsid w:val="004D2B04"/>
    <w:rsid w:val="004E0924"/>
    <w:rsid w:val="004E5548"/>
    <w:rsid w:val="00500BE7"/>
    <w:rsid w:val="0052390F"/>
    <w:rsid w:val="00524511"/>
    <w:rsid w:val="005435C4"/>
    <w:rsid w:val="00543A27"/>
    <w:rsid w:val="005466AB"/>
    <w:rsid w:val="00565A8B"/>
    <w:rsid w:val="005740EB"/>
    <w:rsid w:val="0058718E"/>
    <w:rsid w:val="005B4EFC"/>
    <w:rsid w:val="005C01F0"/>
    <w:rsid w:val="005D2332"/>
    <w:rsid w:val="005D7979"/>
    <w:rsid w:val="005E0070"/>
    <w:rsid w:val="005E17C6"/>
    <w:rsid w:val="005F4103"/>
    <w:rsid w:val="005F48F7"/>
    <w:rsid w:val="006144A5"/>
    <w:rsid w:val="00615903"/>
    <w:rsid w:val="00640D1C"/>
    <w:rsid w:val="00665DA9"/>
    <w:rsid w:val="00675BA8"/>
    <w:rsid w:val="00690DE8"/>
    <w:rsid w:val="006A78A7"/>
    <w:rsid w:val="006B4264"/>
    <w:rsid w:val="006B5510"/>
    <w:rsid w:val="006B5EB9"/>
    <w:rsid w:val="006C5A52"/>
    <w:rsid w:val="006D38A5"/>
    <w:rsid w:val="0071225F"/>
    <w:rsid w:val="007368B2"/>
    <w:rsid w:val="007452B1"/>
    <w:rsid w:val="0074541B"/>
    <w:rsid w:val="007606C3"/>
    <w:rsid w:val="007679C8"/>
    <w:rsid w:val="00777C02"/>
    <w:rsid w:val="007D6B9A"/>
    <w:rsid w:val="007E7581"/>
    <w:rsid w:val="008115EB"/>
    <w:rsid w:val="00832462"/>
    <w:rsid w:val="008335F4"/>
    <w:rsid w:val="00840C48"/>
    <w:rsid w:val="0084352B"/>
    <w:rsid w:val="008528D4"/>
    <w:rsid w:val="00854C99"/>
    <w:rsid w:val="0087598A"/>
    <w:rsid w:val="008B3DF3"/>
    <w:rsid w:val="008B4EA4"/>
    <w:rsid w:val="00901CA5"/>
    <w:rsid w:val="00907301"/>
    <w:rsid w:val="009227B2"/>
    <w:rsid w:val="009229A4"/>
    <w:rsid w:val="00926767"/>
    <w:rsid w:val="00962F2D"/>
    <w:rsid w:val="00985348"/>
    <w:rsid w:val="009A3C2B"/>
    <w:rsid w:val="009B32DF"/>
    <w:rsid w:val="009C28C2"/>
    <w:rsid w:val="009D3BDB"/>
    <w:rsid w:val="00A00E82"/>
    <w:rsid w:val="00A13264"/>
    <w:rsid w:val="00A556AF"/>
    <w:rsid w:val="00AA075F"/>
    <w:rsid w:val="00AA72CE"/>
    <w:rsid w:val="00AF799E"/>
    <w:rsid w:val="00B031A0"/>
    <w:rsid w:val="00B1254D"/>
    <w:rsid w:val="00B5313D"/>
    <w:rsid w:val="00B65618"/>
    <w:rsid w:val="00B76D36"/>
    <w:rsid w:val="00B81E54"/>
    <w:rsid w:val="00BA1C6F"/>
    <w:rsid w:val="00BA7686"/>
    <w:rsid w:val="00C20F28"/>
    <w:rsid w:val="00C50FA4"/>
    <w:rsid w:val="00C668D8"/>
    <w:rsid w:val="00C814EF"/>
    <w:rsid w:val="00CA4908"/>
    <w:rsid w:val="00CB2165"/>
    <w:rsid w:val="00CC719E"/>
    <w:rsid w:val="00CD3528"/>
    <w:rsid w:val="00D01948"/>
    <w:rsid w:val="00D4003A"/>
    <w:rsid w:val="00D6038D"/>
    <w:rsid w:val="00D955DD"/>
    <w:rsid w:val="00DB5B28"/>
    <w:rsid w:val="00DC5FF1"/>
    <w:rsid w:val="00DD53B6"/>
    <w:rsid w:val="00DE43F0"/>
    <w:rsid w:val="00DE7417"/>
    <w:rsid w:val="00E053FE"/>
    <w:rsid w:val="00E1297A"/>
    <w:rsid w:val="00E21021"/>
    <w:rsid w:val="00E50B6B"/>
    <w:rsid w:val="00E5678F"/>
    <w:rsid w:val="00E66CB5"/>
    <w:rsid w:val="00E83246"/>
    <w:rsid w:val="00E877A0"/>
    <w:rsid w:val="00EB3D21"/>
    <w:rsid w:val="00ED542B"/>
    <w:rsid w:val="00F0296E"/>
    <w:rsid w:val="00F078F6"/>
    <w:rsid w:val="00F147CA"/>
    <w:rsid w:val="00F14A42"/>
    <w:rsid w:val="00F278D1"/>
    <w:rsid w:val="00F55C47"/>
    <w:rsid w:val="00F833CD"/>
    <w:rsid w:val="00FB011A"/>
    <w:rsid w:val="00FC334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7938DA77"/>
  <w15:docId w15:val="{5F327922-E65B-4F0A-81F8-418D00ADD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E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A72CE"/>
    <w:pPr>
      <w:spacing w:after="200" w:line="276" w:lineRule="auto"/>
    </w:pPr>
    <w:rPr>
      <w:rFonts w:ascii="Times New Roman" w:hAnsi="Times New Roman"/>
      <w:sz w:val="24"/>
      <w:szCs w:val="22"/>
      <w:lang w:eastAsia="en-US"/>
    </w:rPr>
  </w:style>
  <w:style w:type="paragraph" w:styleId="Ttulo1">
    <w:name w:val="heading 1"/>
    <w:basedOn w:val="Normal"/>
    <w:next w:val="Normal"/>
    <w:link w:val="Ttulo1Car"/>
    <w:uiPriority w:val="9"/>
    <w:qFormat/>
    <w:rsid w:val="00A13264"/>
    <w:pPr>
      <w:spacing w:line="360" w:lineRule="auto"/>
      <w:jc w:val="center"/>
      <w:outlineLvl w:val="0"/>
    </w:pPr>
    <w:rPr>
      <w:rFonts w:cs="Arial"/>
      <w:b/>
      <w:color w:val="262626"/>
      <w:sz w:val="28"/>
      <w:szCs w:val="24"/>
    </w:rPr>
  </w:style>
  <w:style w:type="paragraph" w:styleId="Ttulo2">
    <w:name w:val="heading 2"/>
    <w:basedOn w:val="Normal"/>
    <w:next w:val="Normal"/>
    <w:link w:val="Ttulo2Car"/>
    <w:uiPriority w:val="9"/>
    <w:unhideWhenUsed/>
    <w:qFormat/>
    <w:rsid w:val="00A13264"/>
    <w:pPr>
      <w:spacing w:line="240" w:lineRule="auto"/>
      <w:jc w:val="center"/>
      <w:outlineLvl w:val="1"/>
    </w:pPr>
    <w:rPr>
      <w:rFonts w:cs="Arial"/>
      <w:color w:val="26262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Listamulticolor-nfasis11">
    <w:name w:val="Lista multicolor - Énfasis 11"/>
    <w:basedOn w:val="Normal"/>
    <w:uiPriority w:val="34"/>
    <w:qFormat/>
    <w:rsid w:val="005F4103"/>
    <w:pPr>
      <w:ind w:left="720"/>
      <w:contextualSpacing/>
    </w:pPr>
  </w:style>
  <w:style w:type="paragraph" w:styleId="Encabezado">
    <w:name w:val="header"/>
    <w:basedOn w:val="Normal"/>
    <w:link w:val="EncabezadoCar"/>
    <w:unhideWhenUsed/>
    <w:rsid w:val="006B55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B5510"/>
  </w:style>
  <w:style w:type="paragraph" w:styleId="Piedepgina">
    <w:name w:val="footer"/>
    <w:basedOn w:val="Normal"/>
    <w:link w:val="PiedepginaCar"/>
    <w:uiPriority w:val="99"/>
    <w:unhideWhenUsed/>
    <w:rsid w:val="006B551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B5510"/>
  </w:style>
  <w:style w:type="paragraph" w:styleId="Textodeglobo">
    <w:name w:val="Balloon Text"/>
    <w:basedOn w:val="Normal"/>
    <w:link w:val="TextodegloboCar"/>
    <w:uiPriority w:val="99"/>
    <w:semiHidden/>
    <w:unhideWhenUsed/>
    <w:rsid w:val="005740EB"/>
    <w:pPr>
      <w:spacing w:after="0" w:line="240" w:lineRule="auto"/>
    </w:pPr>
    <w:rPr>
      <w:rFonts w:ascii="Lucida Grande" w:hAnsi="Lucida Grande" w:cs="Lucida Grande"/>
      <w:sz w:val="18"/>
      <w:szCs w:val="18"/>
    </w:rPr>
  </w:style>
  <w:style w:type="character" w:customStyle="1" w:styleId="TextodegloboCar">
    <w:name w:val="Texto de globo Car"/>
    <w:link w:val="Textodeglobo"/>
    <w:uiPriority w:val="99"/>
    <w:semiHidden/>
    <w:rsid w:val="005740EB"/>
    <w:rPr>
      <w:rFonts w:ascii="Lucida Grande" w:hAnsi="Lucida Grande" w:cs="Lucida Grande"/>
      <w:sz w:val="18"/>
      <w:szCs w:val="18"/>
    </w:rPr>
  </w:style>
  <w:style w:type="character" w:customStyle="1" w:styleId="EncabezadoCar1">
    <w:name w:val="Encabezado Car1"/>
    <w:rsid w:val="00270B28"/>
    <w:rPr>
      <w:rFonts w:ascii="Calibri" w:eastAsia="Calibri" w:hAnsi="Calibri"/>
      <w:sz w:val="22"/>
      <w:szCs w:val="22"/>
      <w:lang w:eastAsia="ar-SA"/>
    </w:rPr>
  </w:style>
  <w:style w:type="character" w:customStyle="1" w:styleId="Ttulo1Car">
    <w:name w:val="Título 1 Car"/>
    <w:link w:val="Ttulo1"/>
    <w:uiPriority w:val="9"/>
    <w:rsid w:val="00A13264"/>
    <w:rPr>
      <w:rFonts w:cs="Arial"/>
      <w:b/>
      <w:color w:val="262626"/>
      <w:sz w:val="28"/>
      <w:szCs w:val="24"/>
      <w:lang w:eastAsia="en-US"/>
    </w:rPr>
  </w:style>
  <w:style w:type="character" w:customStyle="1" w:styleId="Ttulo2Car">
    <w:name w:val="Título 2 Car"/>
    <w:link w:val="Ttulo2"/>
    <w:uiPriority w:val="9"/>
    <w:rsid w:val="00A13264"/>
    <w:rPr>
      <w:rFonts w:cs="Arial"/>
      <w:color w:val="262626"/>
      <w:sz w:val="22"/>
      <w:szCs w:val="24"/>
      <w:lang w:eastAsia="en-US"/>
    </w:rPr>
  </w:style>
  <w:style w:type="character" w:styleId="Hipervnculo">
    <w:name w:val="Hyperlink"/>
    <w:basedOn w:val="Fuentedeprrafopredeter"/>
    <w:uiPriority w:val="99"/>
    <w:unhideWhenUsed/>
    <w:rsid w:val="00AA72CE"/>
    <w:rPr>
      <w:color w:val="0000FF" w:themeColor="hyperlink"/>
      <w:u w:val="single"/>
    </w:rPr>
  </w:style>
  <w:style w:type="character" w:customStyle="1" w:styleId="Mencinsinresolver1">
    <w:name w:val="Mención sin resolver1"/>
    <w:basedOn w:val="Fuentedeprrafopredeter"/>
    <w:uiPriority w:val="99"/>
    <w:semiHidden/>
    <w:unhideWhenUsed/>
    <w:rsid w:val="00AA72CE"/>
    <w:rPr>
      <w:color w:val="605E5C"/>
      <w:shd w:val="clear" w:color="auto" w:fill="E1DFDD"/>
    </w:rPr>
  </w:style>
  <w:style w:type="character" w:styleId="Hipervnculovisitado">
    <w:name w:val="FollowedHyperlink"/>
    <w:basedOn w:val="Fuentedeprrafopredeter"/>
    <w:uiPriority w:val="99"/>
    <w:semiHidden/>
    <w:unhideWhenUsed/>
    <w:rsid w:val="002A4B50"/>
    <w:rPr>
      <w:color w:val="800080" w:themeColor="followedHyperlink"/>
      <w:u w:val="single"/>
    </w:rPr>
  </w:style>
  <w:style w:type="character" w:styleId="Mencinsinresolver">
    <w:name w:val="Unresolved Mention"/>
    <w:basedOn w:val="Fuentedeprrafopredeter"/>
    <w:uiPriority w:val="99"/>
    <w:semiHidden/>
    <w:unhideWhenUsed/>
    <w:rsid w:val="00D01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059227">
      <w:bodyDiv w:val="1"/>
      <w:marLeft w:val="0"/>
      <w:marRight w:val="0"/>
      <w:marTop w:val="0"/>
      <w:marBottom w:val="0"/>
      <w:divBdr>
        <w:top w:val="none" w:sz="0" w:space="0" w:color="auto"/>
        <w:left w:val="none" w:sz="0" w:space="0" w:color="auto"/>
        <w:bottom w:val="none" w:sz="0" w:space="0" w:color="auto"/>
        <w:right w:val="none" w:sz="0" w:space="0" w:color="auto"/>
      </w:divBdr>
    </w:div>
    <w:div w:id="1230924899">
      <w:bodyDiv w:val="1"/>
      <w:marLeft w:val="0"/>
      <w:marRight w:val="0"/>
      <w:marTop w:val="0"/>
      <w:marBottom w:val="0"/>
      <w:divBdr>
        <w:top w:val="none" w:sz="0" w:space="0" w:color="auto"/>
        <w:left w:val="none" w:sz="0" w:space="0" w:color="auto"/>
        <w:bottom w:val="none" w:sz="0" w:space="0" w:color="auto"/>
        <w:right w:val="none" w:sz="0" w:space="0" w:color="auto"/>
      </w:divBdr>
    </w:div>
    <w:div w:id="1231233097">
      <w:bodyDiv w:val="1"/>
      <w:marLeft w:val="0"/>
      <w:marRight w:val="0"/>
      <w:marTop w:val="0"/>
      <w:marBottom w:val="0"/>
      <w:divBdr>
        <w:top w:val="none" w:sz="0" w:space="0" w:color="auto"/>
        <w:left w:val="none" w:sz="0" w:space="0" w:color="auto"/>
        <w:bottom w:val="none" w:sz="0" w:space="0" w:color="auto"/>
        <w:right w:val="none" w:sz="0" w:space="0" w:color="auto"/>
      </w:divBdr>
    </w:div>
    <w:div w:id="1774278129">
      <w:bodyDiv w:val="1"/>
      <w:marLeft w:val="0"/>
      <w:marRight w:val="0"/>
      <w:marTop w:val="0"/>
      <w:marBottom w:val="0"/>
      <w:divBdr>
        <w:top w:val="none" w:sz="0" w:space="0" w:color="auto"/>
        <w:left w:val="none" w:sz="0" w:space="0" w:color="auto"/>
        <w:bottom w:val="none" w:sz="0" w:space="0" w:color="auto"/>
        <w:right w:val="none" w:sz="0" w:space="0" w:color="auto"/>
      </w:divBdr>
      <w:divsChild>
        <w:div w:id="468715420">
          <w:marLeft w:val="0"/>
          <w:marRight w:val="0"/>
          <w:marTop w:val="0"/>
          <w:marBottom w:val="0"/>
          <w:divBdr>
            <w:top w:val="single" w:sz="6" w:space="8" w:color="293A4A"/>
            <w:left w:val="single" w:sz="6" w:space="11" w:color="293A4A"/>
            <w:bottom w:val="single" w:sz="6" w:space="8" w:color="293A4A"/>
            <w:right w:val="single" w:sz="6" w:space="11" w:color="293A4A"/>
          </w:divBdr>
        </w:div>
      </w:divsChild>
    </w:div>
    <w:div w:id="20296021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dev.mysql.com/downloads/workbench/" TargetMode="External"/><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pp.infinityfree.net"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www.apachefriends.org/es/index.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proyectcis.epizy.com" TargetMode="External"/><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Formato_word-SENA-GC-F-005-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D99DC-2E03-406C-A0E5-52B5AA72F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Formato_word-SENA-GC-F-005-V1.dotx</Template>
  <TotalTime>212</TotalTime>
  <Pages>18</Pages>
  <Words>860</Words>
  <Characters>4735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5584</CharactersWithSpaces>
  <SharedDoc>false</SharedDoc>
  <HLinks>
    <vt:vector size="24" baseType="variant">
      <vt:variant>
        <vt:i4>4456560</vt:i4>
      </vt:variant>
      <vt:variant>
        <vt:i4>-1</vt:i4>
      </vt:variant>
      <vt:variant>
        <vt:i4>2059</vt:i4>
      </vt:variant>
      <vt:variant>
        <vt:i4>1</vt:i4>
      </vt:variant>
      <vt:variant>
        <vt:lpwstr>Redes-Pie</vt:lpwstr>
      </vt:variant>
      <vt:variant>
        <vt:lpwstr/>
      </vt:variant>
      <vt:variant>
        <vt:i4>3538956</vt:i4>
      </vt:variant>
      <vt:variant>
        <vt:i4>-1</vt:i4>
      </vt:variant>
      <vt:variant>
        <vt:i4>2060</vt:i4>
      </vt:variant>
      <vt:variant>
        <vt:i4>1</vt:i4>
      </vt:variant>
      <vt:variant>
        <vt:lpwstr>URL-pie</vt:lpwstr>
      </vt:variant>
      <vt:variant>
        <vt:lpwstr/>
      </vt:variant>
      <vt:variant>
        <vt:i4>983080</vt:i4>
      </vt:variant>
      <vt:variant>
        <vt:i4>-1</vt:i4>
      </vt:variant>
      <vt:variant>
        <vt:i4>2065</vt:i4>
      </vt:variant>
      <vt:variant>
        <vt:i4>1</vt:i4>
      </vt:variant>
      <vt:variant>
        <vt:lpwstr>Logo-cabezote</vt:lpwstr>
      </vt:variant>
      <vt:variant>
        <vt:lpwstr/>
      </vt:variant>
      <vt:variant>
        <vt:i4>983080</vt:i4>
      </vt:variant>
      <vt:variant>
        <vt:i4>-1</vt:i4>
      </vt:variant>
      <vt:variant>
        <vt:i4>2067</vt:i4>
      </vt:variant>
      <vt:variant>
        <vt:i4>1</vt:i4>
      </vt:variant>
      <vt:variant>
        <vt:lpwstr>Logo-cabezote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Carlos Hernández Peña</dc:creator>
  <cp:lastModifiedBy>Luis Carlos Hernandez Peña</cp:lastModifiedBy>
  <cp:revision>26</cp:revision>
  <cp:lastPrinted>2019-07-03T04:58:00Z</cp:lastPrinted>
  <dcterms:created xsi:type="dcterms:W3CDTF">2019-08-26T15:25:00Z</dcterms:created>
  <dcterms:modified xsi:type="dcterms:W3CDTF">2019-10-01T15:35:00Z</dcterms:modified>
</cp:coreProperties>
</file>