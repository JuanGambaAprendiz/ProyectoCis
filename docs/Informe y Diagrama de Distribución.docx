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045" w:rsidRPr="00046D96" w:rsidRDefault="00ED6F4F" w:rsidP="00D06045">
      <w:pPr>
        <w:spacing w:line="240" w:lineRule="auto"/>
        <w:jc w:val="center"/>
        <w:rPr>
          <w:rFonts w:cs="Arial"/>
          <w:color w:val="262626"/>
          <w:szCs w:val="24"/>
        </w:rPr>
      </w:pPr>
      <w:bookmarkStart w:id="0" w:name="_GoBack"/>
      <w:bookmarkEnd w:id="0"/>
      <w:r>
        <w:rPr>
          <w:rFonts w:cs="Arial"/>
          <w:b/>
          <w:color w:val="262626"/>
          <w:sz w:val="28"/>
          <w:szCs w:val="24"/>
        </w:rPr>
        <w:t>INFORME DE D</w:t>
      </w:r>
      <w:r w:rsidR="00827E99">
        <w:rPr>
          <w:rFonts w:cs="Arial"/>
          <w:b/>
          <w:color w:val="262626"/>
          <w:sz w:val="28"/>
          <w:szCs w:val="24"/>
        </w:rPr>
        <w:t>ESPLIEGUE</w:t>
      </w:r>
    </w:p>
    <w:p w:rsidR="00D06045" w:rsidRPr="00046D96" w:rsidRDefault="00D06045" w:rsidP="00D06045">
      <w:pPr>
        <w:spacing w:line="240" w:lineRule="auto"/>
        <w:jc w:val="center"/>
        <w:rPr>
          <w:rFonts w:cs="Arial"/>
          <w:color w:val="262626"/>
          <w:szCs w:val="24"/>
        </w:rPr>
      </w:pPr>
    </w:p>
    <w:p w:rsidR="00D06045" w:rsidRPr="00046D96" w:rsidRDefault="00D06045" w:rsidP="00D06045">
      <w:pPr>
        <w:spacing w:line="240" w:lineRule="auto"/>
        <w:jc w:val="center"/>
        <w:rPr>
          <w:rFonts w:cs="Arial"/>
          <w:color w:val="262626"/>
          <w:szCs w:val="24"/>
        </w:rPr>
      </w:pPr>
    </w:p>
    <w:p w:rsidR="00D06045" w:rsidRDefault="00D06045" w:rsidP="00D06045">
      <w:pPr>
        <w:spacing w:line="240" w:lineRule="auto"/>
        <w:jc w:val="center"/>
        <w:rPr>
          <w:rFonts w:cs="Arial"/>
          <w:color w:val="262626"/>
          <w:szCs w:val="24"/>
        </w:rPr>
      </w:pPr>
    </w:p>
    <w:p w:rsidR="00D06045" w:rsidRDefault="00141218" w:rsidP="00D06045">
      <w:pPr>
        <w:spacing w:line="240" w:lineRule="auto"/>
        <w:jc w:val="center"/>
        <w:rPr>
          <w:rFonts w:cs="Arial"/>
          <w:color w:val="262626"/>
          <w:szCs w:val="24"/>
        </w:rPr>
      </w:pPr>
      <w:r>
        <w:rPr>
          <w:rFonts w:cs="Arial"/>
          <w:color w:val="262626"/>
          <w:szCs w:val="24"/>
        </w:rPr>
        <w:t>PROYECTO C</w:t>
      </w:r>
      <w:r w:rsidR="00BC675D">
        <w:rPr>
          <w:rFonts w:cs="Arial"/>
          <w:color w:val="262626"/>
          <w:szCs w:val="24"/>
        </w:rPr>
        <w:t>.</w:t>
      </w:r>
      <w:r>
        <w:rPr>
          <w:rFonts w:cs="Arial"/>
          <w:color w:val="262626"/>
          <w:szCs w:val="24"/>
        </w:rPr>
        <w:t>I</w:t>
      </w:r>
      <w:r w:rsidR="00BC675D">
        <w:rPr>
          <w:rFonts w:cs="Arial"/>
          <w:color w:val="262626"/>
          <w:szCs w:val="24"/>
        </w:rPr>
        <w:t>.</w:t>
      </w:r>
      <w:r>
        <w:rPr>
          <w:rFonts w:cs="Arial"/>
          <w:color w:val="262626"/>
          <w:szCs w:val="24"/>
        </w:rPr>
        <w:t>S</w:t>
      </w:r>
      <w:r w:rsidR="00326B5F">
        <w:rPr>
          <w:rFonts w:cs="Arial"/>
          <w:color w:val="262626"/>
          <w:szCs w:val="24"/>
        </w:rPr>
        <w:t>.</w:t>
      </w:r>
    </w:p>
    <w:p w:rsidR="00D06045" w:rsidRDefault="00D06045" w:rsidP="00D06045">
      <w:pPr>
        <w:spacing w:line="240" w:lineRule="auto"/>
        <w:jc w:val="center"/>
        <w:rPr>
          <w:rFonts w:cs="Arial"/>
          <w:b/>
          <w:szCs w:val="24"/>
        </w:rPr>
      </w:pPr>
    </w:p>
    <w:p w:rsidR="00141218" w:rsidRDefault="00141218" w:rsidP="00D06045">
      <w:pPr>
        <w:spacing w:line="240" w:lineRule="auto"/>
        <w:jc w:val="center"/>
        <w:rPr>
          <w:rFonts w:cs="Arial"/>
          <w:b/>
          <w:szCs w:val="24"/>
        </w:rPr>
      </w:pPr>
    </w:p>
    <w:p w:rsidR="00141218" w:rsidRPr="00193497" w:rsidRDefault="00141218" w:rsidP="00D06045">
      <w:pPr>
        <w:spacing w:line="240" w:lineRule="auto"/>
        <w:jc w:val="center"/>
        <w:rPr>
          <w:rFonts w:cs="Arial"/>
          <w:b/>
          <w:szCs w:val="24"/>
        </w:rPr>
      </w:pPr>
    </w:p>
    <w:p w:rsidR="00D06045" w:rsidRPr="00D87A65" w:rsidRDefault="00D87A65" w:rsidP="00D06045">
      <w:pPr>
        <w:spacing w:line="240" w:lineRule="auto"/>
        <w:jc w:val="center"/>
        <w:rPr>
          <w:rFonts w:cs="Arial"/>
          <w:szCs w:val="24"/>
        </w:rPr>
      </w:pPr>
      <w:r>
        <w:rPr>
          <w:rFonts w:cs="Arial"/>
          <w:szCs w:val="24"/>
        </w:rPr>
        <w:t>LUIS CARLOS HERNÁNDEZ PEÑA</w:t>
      </w:r>
    </w:p>
    <w:p w:rsidR="00D06045" w:rsidRPr="00D87A65" w:rsidRDefault="00D87A65" w:rsidP="00D06045">
      <w:pPr>
        <w:spacing w:line="240" w:lineRule="auto"/>
        <w:jc w:val="center"/>
        <w:rPr>
          <w:rFonts w:cs="Arial"/>
          <w:szCs w:val="24"/>
        </w:rPr>
      </w:pPr>
      <w:r>
        <w:rPr>
          <w:rFonts w:cs="Arial"/>
          <w:szCs w:val="24"/>
        </w:rPr>
        <w:t>BRAYAN STIVEN ROJAS GUTIÉRREZ</w:t>
      </w:r>
    </w:p>
    <w:p w:rsidR="00D06045" w:rsidRDefault="00D06045" w:rsidP="00D06045">
      <w:pPr>
        <w:jc w:val="center"/>
      </w:pPr>
      <w:r>
        <w:t>JUAN DAVID GAMBA SAENZ</w:t>
      </w:r>
    </w:p>
    <w:p w:rsidR="00FD68E4" w:rsidRDefault="00FD68E4" w:rsidP="00D06045">
      <w:pPr>
        <w:jc w:val="center"/>
      </w:pPr>
    </w:p>
    <w:p w:rsidR="00FD68E4" w:rsidRDefault="00FD68E4" w:rsidP="00D06045">
      <w:pPr>
        <w:jc w:val="center"/>
      </w:pPr>
    </w:p>
    <w:p w:rsidR="00FD68E4" w:rsidRPr="001D4943" w:rsidRDefault="00FD68E4" w:rsidP="00D06045">
      <w:pPr>
        <w:jc w:val="center"/>
      </w:pPr>
    </w:p>
    <w:p w:rsidR="00D06045" w:rsidRDefault="00D06045" w:rsidP="00D06045">
      <w:pPr>
        <w:spacing w:line="240" w:lineRule="auto"/>
        <w:jc w:val="center"/>
        <w:rPr>
          <w:rFonts w:cs="Arial"/>
          <w:color w:val="262626"/>
          <w:szCs w:val="24"/>
        </w:rPr>
      </w:pPr>
      <w:r>
        <w:rPr>
          <w:rFonts w:cs="Arial"/>
          <w:color w:val="262626"/>
          <w:szCs w:val="24"/>
        </w:rPr>
        <w:t>FICHA: 1821630 G2</w:t>
      </w:r>
    </w:p>
    <w:p w:rsidR="00D06045" w:rsidRDefault="00D06045" w:rsidP="00D06045">
      <w:pPr>
        <w:spacing w:line="240" w:lineRule="auto"/>
        <w:jc w:val="center"/>
        <w:rPr>
          <w:rFonts w:cs="Arial"/>
          <w:color w:val="262626"/>
          <w:szCs w:val="24"/>
        </w:rPr>
      </w:pPr>
    </w:p>
    <w:p w:rsidR="00D06045" w:rsidRPr="00046D96" w:rsidRDefault="00D06045" w:rsidP="00D06045">
      <w:pPr>
        <w:spacing w:line="240" w:lineRule="auto"/>
        <w:jc w:val="center"/>
        <w:rPr>
          <w:rFonts w:cs="Arial"/>
          <w:color w:val="262626"/>
          <w:szCs w:val="24"/>
        </w:rPr>
      </w:pPr>
    </w:p>
    <w:p w:rsidR="00D06045" w:rsidRDefault="00D06045" w:rsidP="00D06045">
      <w:pPr>
        <w:spacing w:line="240" w:lineRule="auto"/>
        <w:jc w:val="center"/>
        <w:rPr>
          <w:rFonts w:cs="Arial"/>
          <w:color w:val="262626"/>
          <w:szCs w:val="24"/>
        </w:rPr>
      </w:pPr>
    </w:p>
    <w:p w:rsidR="00D06045" w:rsidRDefault="00D06045" w:rsidP="00D06045">
      <w:pPr>
        <w:spacing w:line="240" w:lineRule="auto"/>
        <w:jc w:val="center"/>
        <w:rPr>
          <w:rFonts w:cs="Arial"/>
          <w:color w:val="262626"/>
          <w:szCs w:val="24"/>
        </w:rPr>
      </w:pPr>
    </w:p>
    <w:p w:rsidR="00D06045" w:rsidRDefault="00D06045" w:rsidP="00D06045">
      <w:pPr>
        <w:spacing w:line="240" w:lineRule="auto"/>
        <w:jc w:val="center"/>
        <w:rPr>
          <w:rFonts w:cs="Arial"/>
          <w:color w:val="262626"/>
          <w:szCs w:val="24"/>
        </w:rPr>
      </w:pPr>
    </w:p>
    <w:p w:rsidR="00D06045" w:rsidRPr="00046D96" w:rsidRDefault="00D06045" w:rsidP="00141218">
      <w:pPr>
        <w:spacing w:line="240" w:lineRule="auto"/>
        <w:jc w:val="center"/>
        <w:rPr>
          <w:rFonts w:cs="Arial"/>
          <w:color w:val="262626"/>
          <w:szCs w:val="24"/>
        </w:rPr>
      </w:pPr>
    </w:p>
    <w:p w:rsidR="00D06045" w:rsidRPr="00046D96" w:rsidRDefault="00D06045" w:rsidP="00D06045">
      <w:pPr>
        <w:pStyle w:val="Ttulo2"/>
      </w:pPr>
      <w:bookmarkStart w:id="1" w:name="_Toc8845344"/>
      <w:bookmarkStart w:id="2" w:name="_Toc18670257"/>
      <w:bookmarkStart w:id="3" w:name="_Toc18675120"/>
      <w:r>
        <w:t>ANÁLISIS Y DESARROLLO DE SISTEMAS DE INFORMACIÓN (ADSI)</w:t>
      </w:r>
      <w:bookmarkEnd w:id="1"/>
      <w:bookmarkEnd w:id="2"/>
      <w:bookmarkEnd w:id="3"/>
    </w:p>
    <w:p w:rsidR="00D06045" w:rsidRPr="00046D96" w:rsidRDefault="00D06045" w:rsidP="00D06045">
      <w:pPr>
        <w:pStyle w:val="Ttulo2"/>
      </w:pPr>
      <w:bookmarkStart w:id="4" w:name="_Toc8845345"/>
      <w:bookmarkStart w:id="5" w:name="_Toc18670258"/>
      <w:bookmarkStart w:id="6" w:name="_Toc18675121"/>
      <w:r>
        <w:t>REGIONAL DISTRITO CAPITAL</w:t>
      </w:r>
      <w:bookmarkEnd w:id="4"/>
      <w:bookmarkEnd w:id="5"/>
      <w:bookmarkEnd w:id="6"/>
    </w:p>
    <w:p w:rsidR="00D06045" w:rsidRPr="00046D96" w:rsidRDefault="00D06045" w:rsidP="00D06045">
      <w:pPr>
        <w:pStyle w:val="Ttulo2"/>
      </w:pPr>
      <w:bookmarkStart w:id="7" w:name="_Toc8845346"/>
      <w:bookmarkStart w:id="8" w:name="_Toc18670259"/>
      <w:bookmarkStart w:id="9" w:name="_Toc18675122"/>
      <w:r>
        <w:t>SERVICIO NACIONAL DE APRENDIZAJE (SENA)</w:t>
      </w:r>
      <w:bookmarkEnd w:id="7"/>
      <w:bookmarkEnd w:id="8"/>
      <w:bookmarkEnd w:id="9"/>
    </w:p>
    <w:p w:rsidR="00D06045" w:rsidRPr="00046D96" w:rsidRDefault="00D06045" w:rsidP="00D06045">
      <w:pPr>
        <w:pStyle w:val="Ttulo2"/>
      </w:pPr>
      <w:bookmarkStart w:id="10" w:name="_Toc8845347"/>
      <w:bookmarkStart w:id="11" w:name="_Toc18670260"/>
      <w:bookmarkStart w:id="12" w:name="_Toc18675123"/>
      <w:r>
        <w:t>BOGOTÁ D.C.</w:t>
      </w:r>
      <w:bookmarkEnd w:id="10"/>
      <w:bookmarkEnd w:id="11"/>
      <w:bookmarkEnd w:id="12"/>
    </w:p>
    <w:p w:rsidR="00B005D6" w:rsidRDefault="00D06045" w:rsidP="004B3919">
      <w:pPr>
        <w:pStyle w:val="Ttulo2"/>
      </w:pPr>
      <w:bookmarkStart w:id="13" w:name="_Toc8845348"/>
      <w:bookmarkStart w:id="14" w:name="_Toc18670261"/>
      <w:bookmarkStart w:id="15" w:name="_Toc18675124"/>
      <w:r>
        <w:t>2019</w:t>
      </w:r>
      <w:bookmarkEnd w:id="13"/>
      <w:bookmarkEnd w:id="14"/>
      <w:bookmarkEnd w:id="15"/>
    </w:p>
    <w:p w:rsidR="004B3919" w:rsidRDefault="004B3919" w:rsidP="004B3919">
      <w:pPr>
        <w:pStyle w:val="Ttulo1"/>
      </w:pPr>
      <w:bookmarkStart w:id="16" w:name="_Toc18670262"/>
      <w:bookmarkStart w:id="17" w:name="_Toc18675125"/>
      <w:r>
        <w:lastRenderedPageBreak/>
        <w:t>CONTENIDO</w:t>
      </w:r>
      <w:bookmarkEnd w:id="16"/>
      <w:bookmarkEnd w:id="17"/>
    </w:p>
    <w:sdt>
      <w:sdtPr>
        <w:rPr>
          <w:rFonts w:ascii="Calibri" w:eastAsia="Calibri" w:hAnsi="Calibri" w:cs="Times New Roman"/>
          <w:color w:val="auto"/>
          <w:sz w:val="22"/>
          <w:szCs w:val="22"/>
          <w:lang w:val="es-ES"/>
        </w:rPr>
        <w:id w:val="-328901886"/>
        <w:docPartObj>
          <w:docPartGallery w:val="Table of Contents"/>
          <w:docPartUnique/>
        </w:docPartObj>
      </w:sdtPr>
      <w:sdtEndPr>
        <w:rPr>
          <w:b/>
          <w:bCs/>
        </w:rPr>
      </w:sdtEndPr>
      <w:sdtContent>
        <w:p w:rsidR="00252ADB" w:rsidRDefault="00252ADB">
          <w:pPr>
            <w:pStyle w:val="TtuloTDC"/>
          </w:pPr>
          <w:r>
            <w:rPr>
              <w:lang w:val="es-ES"/>
            </w:rPr>
            <w:t>Contenido</w:t>
          </w:r>
        </w:p>
        <w:p w:rsidR="008A2AAD" w:rsidRDefault="00252ADB" w:rsidP="008A2AAD">
          <w:pPr>
            <w:pStyle w:val="TDC2"/>
            <w:tabs>
              <w:tab w:val="right" w:leader="dot" w:pos="834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8675126" w:history="1">
            <w:r w:rsidR="008A2AAD" w:rsidRPr="00034DBD">
              <w:rPr>
                <w:rStyle w:val="Hipervnculo"/>
                <w:noProof/>
              </w:rPr>
              <w:t>DEFINICIÓN DEL INFORME</w:t>
            </w:r>
            <w:r w:rsidR="008A2AAD">
              <w:rPr>
                <w:noProof/>
                <w:webHidden/>
              </w:rPr>
              <w:tab/>
            </w:r>
            <w:r w:rsidR="008A2AAD">
              <w:rPr>
                <w:noProof/>
                <w:webHidden/>
              </w:rPr>
              <w:fldChar w:fldCharType="begin"/>
            </w:r>
            <w:r w:rsidR="008A2AAD">
              <w:rPr>
                <w:noProof/>
                <w:webHidden/>
              </w:rPr>
              <w:instrText xml:space="preserve"> PAGEREF _Toc18675126 \h </w:instrText>
            </w:r>
            <w:r w:rsidR="008A2AAD">
              <w:rPr>
                <w:noProof/>
                <w:webHidden/>
              </w:rPr>
            </w:r>
            <w:r w:rsidR="008A2AAD">
              <w:rPr>
                <w:noProof/>
                <w:webHidden/>
              </w:rPr>
              <w:fldChar w:fldCharType="separate"/>
            </w:r>
            <w:r w:rsidR="008A2AAD">
              <w:rPr>
                <w:noProof/>
                <w:webHidden/>
              </w:rPr>
              <w:t>3</w:t>
            </w:r>
            <w:r w:rsidR="008A2AAD">
              <w:rPr>
                <w:noProof/>
                <w:webHidden/>
              </w:rPr>
              <w:fldChar w:fldCharType="end"/>
            </w:r>
          </w:hyperlink>
        </w:p>
        <w:p w:rsidR="008A2AAD" w:rsidRDefault="00224EC8">
          <w:pPr>
            <w:pStyle w:val="TDC1"/>
            <w:tabs>
              <w:tab w:val="right" w:leader="dot" w:pos="8346"/>
            </w:tabs>
            <w:rPr>
              <w:rFonts w:asciiTheme="minorHAnsi" w:eastAsiaTheme="minorEastAsia" w:hAnsiTheme="minorHAnsi" w:cstheme="minorBidi"/>
              <w:noProof/>
              <w:lang w:val="en-US"/>
            </w:rPr>
          </w:pPr>
          <w:hyperlink w:anchor="_Toc18675127" w:history="1">
            <w:r w:rsidR="008A2AAD" w:rsidRPr="00034DBD">
              <w:rPr>
                <w:rStyle w:val="Hipervnculo"/>
                <w:noProof/>
              </w:rPr>
              <w:t>DEFINICIÓN DE ARQUITECTURA DE DESPLIEGUE</w:t>
            </w:r>
            <w:r w:rsidR="008A2AAD">
              <w:rPr>
                <w:noProof/>
                <w:webHidden/>
              </w:rPr>
              <w:tab/>
            </w:r>
            <w:r w:rsidR="008A2AAD">
              <w:rPr>
                <w:noProof/>
                <w:webHidden/>
              </w:rPr>
              <w:fldChar w:fldCharType="begin"/>
            </w:r>
            <w:r w:rsidR="008A2AAD">
              <w:rPr>
                <w:noProof/>
                <w:webHidden/>
              </w:rPr>
              <w:instrText xml:space="preserve"> PAGEREF _Toc18675127 \h </w:instrText>
            </w:r>
            <w:r w:rsidR="008A2AAD">
              <w:rPr>
                <w:noProof/>
                <w:webHidden/>
              </w:rPr>
            </w:r>
            <w:r w:rsidR="008A2AAD">
              <w:rPr>
                <w:noProof/>
                <w:webHidden/>
              </w:rPr>
              <w:fldChar w:fldCharType="separate"/>
            </w:r>
            <w:r w:rsidR="008A2AAD">
              <w:rPr>
                <w:noProof/>
                <w:webHidden/>
              </w:rPr>
              <w:t>3</w:t>
            </w:r>
            <w:r w:rsidR="008A2AAD">
              <w:rPr>
                <w:noProof/>
                <w:webHidden/>
              </w:rPr>
              <w:fldChar w:fldCharType="end"/>
            </w:r>
          </w:hyperlink>
        </w:p>
        <w:p w:rsidR="008A2AAD" w:rsidRDefault="00224EC8">
          <w:pPr>
            <w:pStyle w:val="TDC1"/>
            <w:tabs>
              <w:tab w:val="right" w:leader="dot" w:pos="8346"/>
            </w:tabs>
            <w:rPr>
              <w:rFonts w:asciiTheme="minorHAnsi" w:eastAsiaTheme="minorEastAsia" w:hAnsiTheme="minorHAnsi" w:cstheme="minorBidi"/>
              <w:noProof/>
              <w:lang w:val="en-US"/>
            </w:rPr>
          </w:pPr>
          <w:hyperlink w:anchor="_Toc18675128" w:history="1">
            <w:r w:rsidR="008A2AAD" w:rsidRPr="00034DBD">
              <w:rPr>
                <w:rStyle w:val="Hipervnculo"/>
                <w:noProof/>
              </w:rPr>
              <w:t>DIAGRAMA UML DE DISTRIBUCIÓN</w:t>
            </w:r>
            <w:r w:rsidR="008A2AAD">
              <w:rPr>
                <w:noProof/>
                <w:webHidden/>
              </w:rPr>
              <w:tab/>
            </w:r>
            <w:r w:rsidR="008A2AAD">
              <w:rPr>
                <w:noProof/>
                <w:webHidden/>
              </w:rPr>
              <w:fldChar w:fldCharType="begin"/>
            </w:r>
            <w:r w:rsidR="008A2AAD">
              <w:rPr>
                <w:noProof/>
                <w:webHidden/>
              </w:rPr>
              <w:instrText xml:space="preserve"> PAGEREF _Toc18675128 \h </w:instrText>
            </w:r>
            <w:r w:rsidR="008A2AAD">
              <w:rPr>
                <w:noProof/>
                <w:webHidden/>
              </w:rPr>
            </w:r>
            <w:r w:rsidR="008A2AAD">
              <w:rPr>
                <w:noProof/>
                <w:webHidden/>
              </w:rPr>
              <w:fldChar w:fldCharType="separate"/>
            </w:r>
            <w:r w:rsidR="008A2AAD">
              <w:rPr>
                <w:noProof/>
                <w:webHidden/>
              </w:rPr>
              <w:t>3</w:t>
            </w:r>
            <w:r w:rsidR="008A2AAD">
              <w:rPr>
                <w:noProof/>
                <w:webHidden/>
              </w:rPr>
              <w:fldChar w:fldCharType="end"/>
            </w:r>
          </w:hyperlink>
        </w:p>
        <w:p w:rsidR="008A2AAD" w:rsidRDefault="00224EC8">
          <w:pPr>
            <w:pStyle w:val="TDC1"/>
            <w:tabs>
              <w:tab w:val="right" w:leader="dot" w:pos="8346"/>
            </w:tabs>
            <w:rPr>
              <w:rFonts w:asciiTheme="minorHAnsi" w:eastAsiaTheme="minorEastAsia" w:hAnsiTheme="minorHAnsi" w:cstheme="minorBidi"/>
              <w:noProof/>
              <w:lang w:val="en-US"/>
            </w:rPr>
          </w:pPr>
          <w:hyperlink w:anchor="_Toc18675129" w:history="1">
            <w:r w:rsidR="008A2AAD" w:rsidRPr="00034DBD">
              <w:rPr>
                <w:rStyle w:val="Hipervnculo"/>
                <w:noProof/>
              </w:rPr>
              <w:t>PASO DE UN DIRECTORIO LOCAL AL SERVIDOR DE HOSTING</w:t>
            </w:r>
            <w:r w:rsidR="008A2AAD">
              <w:rPr>
                <w:noProof/>
                <w:webHidden/>
              </w:rPr>
              <w:tab/>
            </w:r>
            <w:r w:rsidR="008A2AAD">
              <w:rPr>
                <w:noProof/>
                <w:webHidden/>
              </w:rPr>
              <w:fldChar w:fldCharType="begin"/>
            </w:r>
            <w:r w:rsidR="008A2AAD">
              <w:rPr>
                <w:noProof/>
                <w:webHidden/>
              </w:rPr>
              <w:instrText xml:space="preserve"> PAGEREF _Toc18675129 \h </w:instrText>
            </w:r>
            <w:r w:rsidR="008A2AAD">
              <w:rPr>
                <w:noProof/>
                <w:webHidden/>
              </w:rPr>
            </w:r>
            <w:r w:rsidR="008A2AAD">
              <w:rPr>
                <w:noProof/>
                <w:webHidden/>
              </w:rPr>
              <w:fldChar w:fldCharType="separate"/>
            </w:r>
            <w:r w:rsidR="008A2AAD">
              <w:rPr>
                <w:noProof/>
                <w:webHidden/>
              </w:rPr>
              <w:t>3</w:t>
            </w:r>
            <w:r w:rsidR="008A2AAD">
              <w:rPr>
                <w:noProof/>
                <w:webHidden/>
              </w:rPr>
              <w:fldChar w:fldCharType="end"/>
            </w:r>
          </w:hyperlink>
        </w:p>
        <w:p w:rsidR="008A2AAD" w:rsidRDefault="00224EC8">
          <w:pPr>
            <w:pStyle w:val="TDC2"/>
            <w:tabs>
              <w:tab w:val="left" w:pos="660"/>
              <w:tab w:val="right" w:leader="dot" w:pos="8346"/>
            </w:tabs>
            <w:rPr>
              <w:rFonts w:asciiTheme="minorHAnsi" w:eastAsiaTheme="minorEastAsia" w:hAnsiTheme="minorHAnsi" w:cstheme="minorBidi"/>
              <w:noProof/>
              <w:lang w:val="en-US"/>
            </w:rPr>
          </w:pPr>
          <w:hyperlink w:anchor="_Toc18675130" w:history="1">
            <w:r w:rsidR="008A2AAD" w:rsidRPr="00034DBD">
              <w:rPr>
                <w:rStyle w:val="Hipervnculo"/>
                <w:noProof/>
              </w:rPr>
              <w:t>1.</w:t>
            </w:r>
            <w:r w:rsidR="008A2AAD">
              <w:rPr>
                <w:rFonts w:asciiTheme="minorHAnsi" w:eastAsiaTheme="minorEastAsia" w:hAnsiTheme="minorHAnsi" w:cstheme="minorBidi"/>
                <w:noProof/>
                <w:lang w:val="en-US"/>
              </w:rPr>
              <w:tab/>
            </w:r>
            <w:r w:rsidR="008A2AAD" w:rsidRPr="00034DBD">
              <w:rPr>
                <w:rStyle w:val="Hipervnculo"/>
                <w:noProof/>
              </w:rPr>
              <w:t>Registro en el Servicio de Hosting.</w:t>
            </w:r>
            <w:r w:rsidR="008A2AAD">
              <w:rPr>
                <w:noProof/>
                <w:webHidden/>
              </w:rPr>
              <w:tab/>
            </w:r>
            <w:r w:rsidR="008A2AAD">
              <w:rPr>
                <w:noProof/>
                <w:webHidden/>
              </w:rPr>
              <w:fldChar w:fldCharType="begin"/>
            </w:r>
            <w:r w:rsidR="008A2AAD">
              <w:rPr>
                <w:noProof/>
                <w:webHidden/>
              </w:rPr>
              <w:instrText xml:space="preserve"> PAGEREF _Toc18675130 \h </w:instrText>
            </w:r>
            <w:r w:rsidR="008A2AAD">
              <w:rPr>
                <w:noProof/>
                <w:webHidden/>
              </w:rPr>
            </w:r>
            <w:r w:rsidR="008A2AAD">
              <w:rPr>
                <w:noProof/>
                <w:webHidden/>
              </w:rPr>
              <w:fldChar w:fldCharType="separate"/>
            </w:r>
            <w:r w:rsidR="008A2AAD">
              <w:rPr>
                <w:noProof/>
                <w:webHidden/>
              </w:rPr>
              <w:t>3</w:t>
            </w:r>
            <w:r w:rsidR="008A2AAD">
              <w:rPr>
                <w:noProof/>
                <w:webHidden/>
              </w:rPr>
              <w:fldChar w:fldCharType="end"/>
            </w:r>
          </w:hyperlink>
        </w:p>
        <w:p w:rsidR="008A2AAD" w:rsidRDefault="00224EC8">
          <w:pPr>
            <w:pStyle w:val="TDC3"/>
            <w:tabs>
              <w:tab w:val="left" w:pos="1100"/>
              <w:tab w:val="right" w:leader="dot" w:pos="8346"/>
            </w:tabs>
            <w:rPr>
              <w:rFonts w:asciiTheme="minorHAnsi" w:eastAsiaTheme="minorEastAsia" w:hAnsiTheme="minorHAnsi" w:cstheme="minorBidi"/>
              <w:noProof/>
              <w:lang w:val="en-US"/>
            </w:rPr>
          </w:pPr>
          <w:hyperlink w:anchor="_Toc18675131" w:history="1">
            <w:r w:rsidR="008A2AAD" w:rsidRPr="00034DBD">
              <w:rPr>
                <w:rStyle w:val="Hipervnculo"/>
                <w:noProof/>
              </w:rPr>
              <w:t>1.1.</w:t>
            </w:r>
            <w:r w:rsidR="008A2AAD">
              <w:rPr>
                <w:rFonts w:asciiTheme="minorHAnsi" w:eastAsiaTheme="minorEastAsia" w:hAnsiTheme="minorHAnsi" w:cstheme="minorBidi"/>
                <w:noProof/>
                <w:lang w:val="en-US"/>
              </w:rPr>
              <w:tab/>
            </w:r>
            <w:r w:rsidR="008A2AAD" w:rsidRPr="00034DBD">
              <w:rPr>
                <w:rStyle w:val="Hipervnculo"/>
                <w:noProof/>
              </w:rPr>
              <w:t>Ingreso al sistema de hosting</w:t>
            </w:r>
            <w:r w:rsidR="008A2AAD">
              <w:rPr>
                <w:noProof/>
                <w:webHidden/>
              </w:rPr>
              <w:tab/>
            </w:r>
            <w:r w:rsidR="008A2AAD">
              <w:rPr>
                <w:noProof/>
                <w:webHidden/>
              </w:rPr>
              <w:fldChar w:fldCharType="begin"/>
            </w:r>
            <w:r w:rsidR="008A2AAD">
              <w:rPr>
                <w:noProof/>
                <w:webHidden/>
              </w:rPr>
              <w:instrText xml:space="preserve"> PAGEREF _Toc18675131 \h </w:instrText>
            </w:r>
            <w:r w:rsidR="008A2AAD">
              <w:rPr>
                <w:noProof/>
                <w:webHidden/>
              </w:rPr>
            </w:r>
            <w:r w:rsidR="008A2AAD">
              <w:rPr>
                <w:noProof/>
                <w:webHidden/>
              </w:rPr>
              <w:fldChar w:fldCharType="separate"/>
            </w:r>
            <w:r w:rsidR="008A2AAD">
              <w:rPr>
                <w:noProof/>
                <w:webHidden/>
              </w:rPr>
              <w:t>3</w:t>
            </w:r>
            <w:r w:rsidR="008A2AAD">
              <w:rPr>
                <w:noProof/>
                <w:webHidden/>
              </w:rPr>
              <w:fldChar w:fldCharType="end"/>
            </w:r>
          </w:hyperlink>
        </w:p>
        <w:p w:rsidR="008A2AAD" w:rsidRDefault="00224EC8">
          <w:pPr>
            <w:pStyle w:val="TDC3"/>
            <w:tabs>
              <w:tab w:val="left" w:pos="1100"/>
              <w:tab w:val="right" w:leader="dot" w:pos="8346"/>
            </w:tabs>
            <w:rPr>
              <w:rFonts w:asciiTheme="minorHAnsi" w:eastAsiaTheme="minorEastAsia" w:hAnsiTheme="minorHAnsi" w:cstheme="minorBidi"/>
              <w:noProof/>
              <w:lang w:val="en-US"/>
            </w:rPr>
          </w:pPr>
          <w:hyperlink w:anchor="_Toc18675132" w:history="1">
            <w:r w:rsidR="008A2AAD" w:rsidRPr="00034DBD">
              <w:rPr>
                <w:rStyle w:val="Hipervnculo"/>
                <w:noProof/>
              </w:rPr>
              <w:t>1.2.</w:t>
            </w:r>
            <w:r w:rsidR="008A2AAD">
              <w:rPr>
                <w:rFonts w:asciiTheme="minorHAnsi" w:eastAsiaTheme="minorEastAsia" w:hAnsiTheme="minorHAnsi" w:cstheme="minorBidi"/>
                <w:noProof/>
                <w:lang w:val="en-US"/>
              </w:rPr>
              <w:tab/>
            </w:r>
            <w:r w:rsidR="008A2AAD" w:rsidRPr="00034DBD">
              <w:rPr>
                <w:rStyle w:val="Hipervnculo"/>
                <w:noProof/>
              </w:rPr>
              <w:t>Creación del Subdominio en el Servidor</w:t>
            </w:r>
            <w:r w:rsidR="008A2AAD">
              <w:rPr>
                <w:noProof/>
                <w:webHidden/>
              </w:rPr>
              <w:tab/>
            </w:r>
            <w:r w:rsidR="008A2AAD">
              <w:rPr>
                <w:noProof/>
                <w:webHidden/>
              </w:rPr>
              <w:fldChar w:fldCharType="begin"/>
            </w:r>
            <w:r w:rsidR="008A2AAD">
              <w:rPr>
                <w:noProof/>
                <w:webHidden/>
              </w:rPr>
              <w:instrText xml:space="preserve"> PAGEREF _Toc18675132 \h </w:instrText>
            </w:r>
            <w:r w:rsidR="008A2AAD">
              <w:rPr>
                <w:noProof/>
                <w:webHidden/>
              </w:rPr>
            </w:r>
            <w:r w:rsidR="008A2AAD">
              <w:rPr>
                <w:noProof/>
                <w:webHidden/>
              </w:rPr>
              <w:fldChar w:fldCharType="separate"/>
            </w:r>
            <w:r w:rsidR="008A2AAD">
              <w:rPr>
                <w:noProof/>
                <w:webHidden/>
              </w:rPr>
              <w:t>4</w:t>
            </w:r>
            <w:r w:rsidR="008A2AAD">
              <w:rPr>
                <w:noProof/>
                <w:webHidden/>
              </w:rPr>
              <w:fldChar w:fldCharType="end"/>
            </w:r>
          </w:hyperlink>
        </w:p>
        <w:p w:rsidR="008A2AAD" w:rsidRDefault="00224EC8">
          <w:pPr>
            <w:pStyle w:val="TDC2"/>
            <w:tabs>
              <w:tab w:val="left" w:pos="660"/>
              <w:tab w:val="right" w:leader="dot" w:pos="8346"/>
            </w:tabs>
            <w:rPr>
              <w:rFonts w:asciiTheme="minorHAnsi" w:eastAsiaTheme="minorEastAsia" w:hAnsiTheme="minorHAnsi" w:cstheme="minorBidi"/>
              <w:noProof/>
              <w:lang w:val="en-US"/>
            </w:rPr>
          </w:pPr>
          <w:hyperlink w:anchor="_Toc18675133" w:history="1">
            <w:r w:rsidR="008A2AAD" w:rsidRPr="00034DBD">
              <w:rPr>
                <w:rStyle w:val="Hipervnculo"/>
                <w:noProof/>
              </w:rPr>
              <w:t>2.</w:t>
            </w:r>
            <w:r w:rsidR="008A2AAD">
              <w:rPr>
                <w:rFonts w:asciiTheme="minorHAnsi" w:eastAsiaTheme="minorEastAsia" w:hAnsiTheme="minorHAnsi" w:cstheme="minorBidi"/>
                <w:noProof/>
                <w:lang w:val="en-US"/>
              </w:rPr>
              <w:tab/>
            </w:r>
            <w:r w:rsidR="008A2AAD" w:rsidRPr="00034DBD">
              <w:rPr>
                <w:rStyle w:val="Hipervnculo"/>
                <w:noProof/>
              </w:rPr>
              <w:t>Gestión de los Archivos.</w:t>
            </w:r>
            <w:r w:rsidR="008A2AAD">
              <w:rPr>
                <w:noProof/>
                <w:webHidden/>
              </w:rPr>
              <w:tab/>
            </w:r>
            <w:r w:rsidR="008A2AAD">
              <w:rPr>
                <w:noProof/>
                <w:webHidden/>
              </w:rPr>
              <w:fldChar w:fldCharType="begin"/>
            </w:r>
            <w:r w:rsidR="008A2AAD">
              <w:rPr>
                <w:noProof/>
                <w:webHidden/>
              </w:rPr>
              <w:instrText xml:space="preserve"> PAGEREF _Toc18675133 \h </w:instrText>
            </w:r>
            <w:r w:rsidR="008A2AAD">
              <w:rPr>
                <w:noProof/>
                <w:webHidden/>
              </w:rPr>
            </w:r>
            <w:r w:rsidR="008A2AAD">
              <w:rPr>
                <w:noProof/>
                <w:webHidden/>
              </w:rPr>
              <w:fldChar w:fldCharType="separate"/>
            </w:r>
            <w:r w:rsidR="008A2AAD">
              <w:rPr>
                <w:noProof/>
                <w:webHidden/>
              </w:rPr>
              <w:t>5</w:t>
            </w:r>
            <w:r w:rsidR="008A2AAD">
              <w:rPr>
                <w:noProof/>
                <w:webHidden/>
              </w:rPr>
              <w:fldChar w:fldCharType="end"/>
            </w:r>
          </w:hyperlink>
        </w:p>
        <w:p w:rsidR="008A2AAD" w:rsidRDefault="00224EC8">
          <w:pPr>
            <w:pStyle w:val="TDC3"/>
            <w:tabs>
              <w:tab w:val="left" w:pos="1100"/>
              <w:tab w:val="right" w:leader="dot" w:pos="8346"/>
            </w:tabs>
            <w:rPr>
              <w:rFonts w:asciiTheme="minorHAnsi" w:eastAsiaTheme="minorEastAsia" w:hAnsiTheme="minorHAnsi" w:cstheme="minorBidi"/>
              <w:noProof/>
              <w:lang w:val="en-US"/>
            </w:rPr>
          </w:pPr>
          <w:hyperlink w:anchor="_Toc18675134" w:history="1">
            <w:r w:rsidR="008A2AAD" w:rsidRPr="00034DBD">
              <w:rPr>
                <w:rStyle w:val="Hipervnculo"/>
                <w:noProof/>
              </w:rPr>
              <w:t>2.1.</w:t>
            </w:r>
            <w:r w:rsidR="008A2AAD">
              <w:rPr>
                <w:rFonts w:asciiTheme="minorHAnsi" w:eastAsiaTheme="minorEastAsia" w:hAnsiTheme="minorHAnsi" w:cstheme="minorBidi"/>
                <w:noProof/>
                <w:lang w:val="en-US"/>
              </w:rPr>
              <w:tab/>
            </w:r>
            <w:r w:rsidR="008A2AAD" w:rsidRPr="00034DBD">
              <w:rPr>
                <w:rStyle w:val="Hipervnculo"/>
                <w:noProof/>
              </w:rPr>
              <w:t>Creación e Inserción de la Base de Datos.</w:t>
            </w:r>
            <w:r w:rsidR="008A2AAD">
              <w:rPr>
                <w:noProof/>
                <w:webHidden/>
              </w:rPr>
              <w:tab/>
            </w:r>
            <w:r w:rsidR="008A2AAD">
              <w:rPr>
                <w:noProof/>
                <w:webHidden/>
              </w:rPr>
              <w:fldChar w:fldCharType="begin"/>
            </w:r>
            <w:r w:rsidR="008A2AAD">
              <w:rPr>
                <w:noProof/>
                <w:webHidden/>
              </w:rPr>
              <w:instrText xml:space="preserve"> PAGEREF _Toc18675134 \h </w:instrText>
            </w:r>
            <w:r w:rsidR="008A2AAD">
              <w:rPr>
                <w:noProof/>
                <w:webHidden/>
              </w:rPr>
            </w:r>
            <w:r w:rsidR="008A2AAD">
              <w:rPr>
                <w:noProof/>
                <w:webHidden/>
              </w:rPr>
              <w:fldChar w:fldCharType="separate"/>
            </w:r>
            <w:r w:rsidR="008A2AAD">
              <w:rPr>
                <w:noProof/>
                <w:webHidden/>
              </w:rPr>
              <w:t>5</w:t>
            </w:r>
            <w:r w:rsidR="008A2AAD">
              <w:rPr>
                <w:noProof/>
                <w:webHidden/>
              </w:rPr>
              <w:fldChar w:fldCharType="end"/>
            </w:r>
          </w:hyperlink>
        </w:p>
        <w:p w:rsidR="008A2AAD" w:rsidRDefault="00224EC8">
          <w:pPr>
            <w:pStyle w:val="TDC3"/>
            <w:tabs>
              <w:tab w:val="left" w:pos="1100"/>
              <w:tab w:val="right" w:leader="dot" w:pos="8346"/>
            </w:tabs>
            <w:rPr>
              <w:rFonts w:asciiTheme="minorHAnsi" w:eastAsiaTheme="minorEastAsia" w:hAnsiTheme="minorHAnsi" w:cstheme="minorBidi"/>
              <w:noProof/>
              <w:lang w:val="en-US"/>
            </w:rPr>
          </w:pPr>
          <w:hyperlink w:anchor="_Toc18675135" w:history="1">
            <w:r w:rsidR="008A2AAD" w:rsidRPr="00034DBD">
              <w:rPr>
                <w:rStyle w:val="Hipervnculo"/>
                <w:noProof/>
              </w:rPr>
              <w:t>2.2.</w:t>
            </w:r>
            <w:r w:rsidR="008A2AAD">
              <w:rPr>
                <w:rFonts w:asciiTheme="minorHAnsi" w:eastAsiaTheme="minorEastAsia" w:hAnsiTheme="minorHAnsi" w:cstheme="minorBidi"/>
                <w:noProof/>
                <w:lang w:val="en-US"/>
              </w:rPr>
              <w:tab/>
            </w:r>
            <w:r w:rsidR="008A2AAD" w:rsidRPr="00034DBD">
              <w:rPr>
                <w:rStyle w:val="Hipervnculo"/>
                <w:noProof/>
              </w:rPr>
              <w:t>Preparación de los Archivos</w:t>
            </w:r>
            <w:r w:rsidR="008A2AAD">
              <w:rPr>
                <w:noProof/>
                <w:webHidden/>
              </w:rPr>
              <w:tab/>
            </w:r>
            <w:r w:rsidR="008A2AAD">
              <w:rPr>
                <w:noProof/>
                <w:webHidden/>
              </w:rPr>
              <w:fldChar w:fldCharType="begin"/>
            </w:r>
            <w:r w:rsidR="008A2AAD">
              <w:rPr>
                <w:noProof/>
                <w:webHidden/>
              </w:rPr>
              <w:instrText xml:space="preserve"> PAGEREF _Toc18675135 \h </w:instrText>
            </w:r>
            <w:r w:rsidR="008A2AAD">
              <w:rPr>
                <w:noProof/>
                <w:webHidden/>
              </w:rPr>
            </w:r>
            <w:r w:rsidR="008A2AAD">
              <w:rPr>
                <w:noProof/>
                <w:webHidden/>
              </w:rPr>
              <w:fldChar w:fldCharType="separate"/>
            </w:r>
            <w:r w:rsidR="008A2AAD">
              <w:rPr>
                <w:noProof/>
                <w:webHidden/>
              </w:rPr>
              <w:t>6</w:t>
            </w:r>
            <w:r w:rsidR="008A2AAD">
              <w:rPr>
                <w:noProof/>
                <w:webHidden/>
              </w:rPr>
              <w:fldChar w:fldCharType="end"/>
            </w:r>
          </w:hyperlink>
        </w:p>
        <w:p w:rsidR="008A2AAD" w:rsidRDefault="00224EC8">
          <w:pPr>
            <w:pStyle w:val="TDC3"/>
            <w:tabs>
              <w:tab w:val="left" w:pos="1100"/>
              <w:tab w:val="right" w:leader="dot" w:pos="8346"/>
            </w:tabs>
            <w:rPr>
              <w:rFonts w:asciiTheme="minorHAnsi" w:eastAsiaTheme="minorEastAsia" w:hAnsiTheme="minorHAnsi" w:cstheme="minorBidi"/>
              <w:noProof/>
              <w:lang w:val="en-US"/>
            </w:rPr>
          </w:pPr>
          <w:hyperlink w:anchor="_Toc18675136" w:history="1">
            <w:r w:rsidR="008A2AAD" w:rsidRPr="00034DBD">
              <w:rPr>
                <w:rStyle w:val="Hipervnculo"/>
                <w:noProof/>
              </w:rPr>
              <w:t>2.3.</w:t>
            </w:r>
            <w:r w:rsidR="008A2AAD">
              <w:rPr>
                <w:rFonts w:asciiTheme="minorHAnsi" w:eastAsiaTheme="minorEastAsia" w:hAnsiTheme="minorHAnsi" w:cstheme="minorBidi"/>
                <w:noProof/>
                <w:lang w:val="en-US"/>
              </w:rPr>
              <w:tab/>
            </w:r>
            <w:r w:rsidR="008A2AAD" w:rsidRPr="00034DBD">
              <w:rPr>
                <w:rStyle w:val="Hipervnculo"/>
                <w:noProof/>
              </w:rPr>
              <w:t>Distribución de los Archivos</w:t>
            </w:r>
            <w:r w:rsidR="008A2AAD">
              <w:rPr>
                <w:noProof/>
                <w:webHidden/>
              </w:rPr>
              <w:tab/>
            </w:r>
            <w:r w:rsidR="008A2AAD">
              <w:rPr>
                <w:noProof/>
                <w:webHidden/>
              </w:rPr>
              <w:fldChar w:fldCharType="begin"/>
            </w:r>
            <w:r w:rsidR="008A2AAD">
              <w:rPr>
                <w:noProof/>
                <w:webHidden/>
              </w:rPr>
              <w:instrText xml:space="preserve"> PAGEREF _Toc18675136 \h </w:instrText>
            </w:r>
            <w:r w:rsidR="008A2AAD">
              <w:rPr>
                <w:noProof/>
                <w:webHidden/>
              </w:rPr>
            </w:r>
            <w:r w:rsidR="008A2AAD">
              <w:rPr>
                <w:noProof/>
                <w:webHidden/>
              </w:rPr>
              <w:fldChar w:fldCharType="separate"/>
            </w:r>
            <w:r w:rsidR="008A2AAD">
              <w:rPr>
                <w:noProof/>
                <w:webHidden/>
              </w:rPr>
              <w:t>6</w:t>
            </w:r>
            <w:r w:rsidR="008A2AAD">
              <w:rPr>
                <w:noProof/>
                <w:webHidden/>
              </w:rPr>
              <w:fldChar w:fldCharType="end"/>
            </w:r>
          </w:hyperlink>
        </w:p>
        <w:p w:rsidR="008A2AAD" w:rsidRDefault="00224EC8">
          <w:pPr>
            <w:pStyle w:val="TDC1"/>
            <w:tabs>
              <w:tab w:val="left" w:pos="440"/>
              <w:tab w:val="right" w:leader="dot" w:pos="8346"/>
            </w:tabs>
            <w:rPr>
              <w:rFonts w:asciiTheme="minorHAnsi" w:eastAsiaTheme="minorEastAsia" w:hAnsiTheme="minorHAnsi" w:cstheme="minorBidi"/>
              <w:noProof/>
              <w:lang w:val="en-US"/>
            </w:rPr>
          </w:pPr>
          <w:hyperlink w:anchor="_Toc18675137" w:history="1">
            <w:r w:rsidR="008A2AAD" w:rsidRPr="00034DBD">
              <w:rPr>
                <w:rStyle w:val="Hipervnculo"/>
                <w:noProof/>
              </w:rPr>
              <w:t>3.</w:t>
            </w:r>
            <w:r w:rsidR="008A2AAD">
              <w:rPr>
                <w:rFonts w:asciiTheme="minorHAnsi" w:eastAsiaTheme="minorEastAsia" w:hAnsiTheme="minorHAnsi" w:cstheme="minorBidi"/>
                <w:noProof/>
                <w:lang w:val="en-US"/>
              </w:rPr>
              <w:tab/>
            </w:r>
            <w:r w:rsidR="008A2AAD" w:rsidRPr="00034DBD">
              <w:rPr>
                <w:rStyle w:val="Hipervnculo"/>
                <w:noProof/>
              </w:rPr>
              <w:t>Conclusión del Informe</w:t>
            </w:r>
            <w:r w:rsidR="008A2AAD">
              <w:rPr>
                <w:noProof/>
                <w:webHidden/>
              </w:rPr>
              <w:tab/>
            </w:r>
            <w:r w:rsidR="008A2AAD">
              <w:rPr>
                <w:noProof/>
                <w:webHidden/>
              </w:rPr>
              <w:fldChar w:fldCharType="begin"/>
            </w:r>
            <w:r w:rsidR="008A2AAD">
              <w:rPr>
                <w:noProof/>
                <w:webHidden/>
              </w:rPr>
              <w:instrText xml:space="preserve"> PAGEREF _Toc18675137 \h </w:instrText>
            </w:r>
            <w:r w:rsidR="008A2AAD">
              <w:rPr>
                <w:noProof/>
                <w:webHidden/>
              </w:rPr>
            </w:r>
            <w:r w:rsidR="008A2AAD">
              <w:rPr>
                <w:noProof/>
                <w:webHidden/>
              </w:rPr>
              <w:fldChar w:fldCharType="separate"/>
            </w:r>
            <w:r w:rsidR="008A2AAD">
              <w:rPr>
                <w:noProof/>
                <w:webHidden/>
              </w:rPr>
              <w:t>9</w:t>
            </w:r>
            <w:r w:rsidR="008A2AAD">
              <w:rPr>
                <w:noProof/>
                <w:webHidden/>
              </w:rPr>
              <w:fldChar w:fldCharType="end"/>
            </w:r>
          </w:hyperlink>
        </w:p>
        <w:p w:rsidR="00252ADB" w:rsidRDefault="00252ADB">
          <w:r>
            <w:rPr>
              <w:b/>
              <w:bCs/>
              <w:lang w:val="es-ES"/>
            </w:rPr>
            <w:fldChar w:fldCharType="end"/>
          </w:r>
        </w:p>
      </w:sdtContent>
    </w:sdt>
    <w:p w:rsidR="004B3919" w:rsidRDefault="004B3919" w:rsidP="004B3919"/>
    <w:p w:rsidR="00A5095D" w:rsidRDefault="00A5095D">
      <w:pPr>
        <w:spacing w:after="0" w:line="240" w:lineRule="auto"/>
      </w:pPr>
      <w:r>
        <w:br w:type="page"/>
      </w:r>
    </w:p>
    <w:p w:rsidR="00635B73" w:rsidRDefault="00635B73" w:rsidP="00D34A1F">
      <w:pPr>
        <w:pStyle w:val="Ttulo1"/>
      </w:pPr>
      <w:bookmarkStart w:id="18" w:name="_Toc18675126"/>
      <w:r>
        <w:lastRenderedPageBreak/>
        <w:t>DEFINICIÓN DEL INFORME</w:t>
      </w:r>
      <w:bookmarkEnd w:id="18"/>
    </w:p>
    <w:p w:rsidR="00635B73" w:rsidRDefault="00D76118" w:rsidP="00635B73">
      <w:r>
        <w:t>Informe N°: 2.</w:t>
      </w:r>
    </w:p>
    <w:p w:rsidR="00E803C1" w:rsidRDefault="00E803C1" w:rsidP="00635B73">
      <w:r>
        <w:t>Fecha de Realización: 06-09-2019.</w:t>
      </w:r>
    </w:p>
    <w:p w:rsidR="00E803C1" w:rsidRPr="00635B73" w:rsidRDefault="001D6163" w:rsidP="00635B73">
      <w:r>
        <w:t>Etapa del Proyecto Desarrollada: Implementación.</w:t>
      </w:r>
    </w:p>
    <w:p w:rsidR="00A5095D" w:rsidRDefault="00D34A1F" w:rsidP="00D34A1F">
      <w:pPr>
        <w:pStyle w:val="Ttulo1"/>
      </w:pPr>
      <w:bookmarkStart w:id="19" w:name="_Toc18675127"/>
      <w:r>
        <w:t>DEFINICIÓN DE ARQUITECTURA DE D</w:t>
      </w:r>
      <w:r w:rsidR="007015EB">
        <w:t>ESPLIEGUE</w:t>
      </w:r>
      <w:bookmarkEnd w:id="19"/>
    </w:p>
    <w:p w:rsidR="00D34A1F" w:rsidRDefault="001150D4" w:rsidP="004B3919">
      <w:r>
        <w:t>Se identificó que todo requerimiento de Seguridad y A</w:t>
      </w:r>
      <w:r w:rsidR="0023561F">
        <w:t xml:space="preserve">ccesibilidad es aplicable a la arquitectura del </w:t>
      </w:r>
      <w:r w:rsidRPr="005E4170">
        <w:rPr>
          <w:u w:val="single"/>
        </w:rPr>
        <w:t>modelo Cliente-Servidor</w:t>
      </w:r>
      <w:r>
        <w:t xml:space="preserve">, </w:t>
      </w:r>
      <w:r w:rsidR="00164C21">
        <w:t xml:space="preserve">por lo cual </w:t>
      </w:r>
      <w:r>
        <w:t>se escogió</w:t>
      </w:r>
      <w:r w:rsidR="00E86265">
        <w:t xml:space="preserve"> este modelo</w:t>
      </w:r>
      <w:r w:rsidR="00543778">
        <w:t xml:space="preserve"> de diseño de software</w:t>
      </w:r>
      <w:r w:rsidR="00CD0ED0">
        <w:t>. Además, se implementó</w:t>
      </w:r>
      <w:r w:rsidR="00D34A1F">
        <w:t xml:space="preserve"> para</w:t>
      </w:r>
      <w:r w:rsidR="005B2208">
        <w:t xml:space="preserve"> cumplir con el Requerimiento No Funcional denominado RNF10, definido en el documento de Definición de Requerimientos y la Especificación de Requerimientos de Software (ERS) trabajada en el proyecto, que hace alusión a la </w:t>
      </w:r>
      <w:r w:rsidR="0097584E">
        <w:t>Mantenibilidad de Datos, en la cual se identifica que se deben conservar los datos de los usuari</w:t>
      </w:r>
      <w:r>
        <w:t>o</w:t>
      </w:r>
      <w:r w:rsidR="00DE2DE6">
        <w:t>s y del sistema de inventariado para cumplir con los fines del sistema en varios ámbitos.</w:t>
      </w:r>
    </w:p>
    <w:p w:rsidR="00A0436A" w:rsidRDefault="00A0436A" w:rsidP="00A0436A">
      <w:pPr>
        <w:pStyle w:val="Ttulo1"/>
      </w:pPr>
      <w:bookmarkStart w:id="20" w:name="_Toc18675128"/>
      <w:r>
        <w:t>DIAGRAMA UML DE DISTRIBUCIÓN</w:t>
      </w:r>
      <w:bookmarkEnd w:id="20"/>
    </w:p>
    <w:p w:rsidR="00D15201" w:rsidRDefault="00A0436A" w:rsidP="004B3919">
      <w:r>
        <w:t>Se realizó el siguien</w:t>
      </w:r>
      <w:r w:rsidR="00FC1AD6">
        <w:t xml:space="preserve">te diagrama UML de Distribución, el cual se muestra en la Figura 1. Este se realizó </w:t>
      </w:r>
      <w:r>
        <w:t>para la planeación de la verificación de los recur</w:t>
      </w:r>
      <w:r w:rsidR="00D15201">
        <w:t>sos de software necesarios para el funcionamiento del sistema que se desea implementar.</w:t>
      </w:r>
    </w:p>
    <w:p w:rsidR="00D15201" w:rsidRDefault="00F04616" w:rsidP="004B3919">
      <w:r>
        <w:rPr>
          <w:noProof/>
          <w:lang w:val="es-ES" w:eastAsia="es-ES"/>
        </w:rPr>
        <w:drawing>
          <wp:inline distT="0" distB="0" distL="0" distR="0" wp14:anchorId="26D44B3B" wp14:editId="3956EBDA">
            <wp:extent cx="5876925" cy="24478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50" t="21265" r="13025" b="28487"/>
                    <a:stretch/>
                  </pic:blipFill>
                  <pic:spPr bwMode="auto">
                    <a:xfrm>
                      <a:off x="0" y="0"/>
                      <a:ext cx="5887669" cy="2452335"/>
                    </a:xfrm>
                    <a:prstGeom prst="rect">
                      <a:avLst/>
                    </a:prstGeom>
                    <a:ln>
                      <a:noFill/>
                    </a:ln>
                    <a:extLst>
                      <a:ext uri="{53640926-AAD7-44D8-BBD7-CCE9431645EC}">
                        <a14:shadowObscured xmlns:a14="http://schemas.microsoft.com/office/drawing/2010/main"/>
                      </a:ext>
                    </a:extLst>
                  </pic:spPr>
                </pic:pic>
              </a:graphicData>
            </a:graphic>
          </wp:inline>
        </w:drawing>
      </w:r>
    </w:p>
    <w:p w:rsidR="00FC1AD6" w:rsidRPr="00D550DF" w:rsidRDefault="00D550DF" w:rsidP="004B3919">
      <w:pPr>
        <w:rPr>
          <w:i/>
        </w:rPr>
      </w:pPr>
      <w:r>
        <w:rPr>
          <w:i/>
        </w:rPr>
        <w:t>Figura 1. Diagrama de Distribución UML del Sistema a Implementar</w:t>
      </w:r>
      <w:r w:rsidR="00180D69">
        <w:rPr>
          <w:i/>
        </w:rPr>
        <w:t>.</w:t>
      </w:r>
    </w:p>
    <w:p w:rsidR="00DE2DE6" w:rsidRDefault="0049072D" w:rsidP="005E4170">
      <w:pPr>
        <w:pStyle w:val="Ttulo1"/>
      </w:pPr>
      <w:bookmarkStart w:id="21" w:name="_Toc18675129"/>
      <w:r>
        <w:t>PASO DE UN DIRECTORIO LOCAL AL SERVIDOR DE HOSTING</w:t>
      </w:r>
      <w:bookmarkEnd w:id="21"/>
    </w:p>
    <w:p w:rsidR="006F57EA" w:rsidRDefault="00A249EB" w:rsidP="006F57EA">
      <w:r>
        <w:lastRenderedPageBreak/>
        <w:t xml:space="preserve">Se realizó el siguiente procedimiento para </w:t>
      </w:r>
      <w:r w:rsidR="00A0436A">
        <w:t xml:space="preserve">distribuir los componentes de </w:t>
      </w:r>
      <w:r w:rsidR="00731A39">
        <w:t>software en el hardware requerido para el funcionamiento del sistema de información de inv</w:t>
      </w:r>
      <w:r w:rsidR="00A61E50">
        <w:t>entariado objetivo del proyecto:</w:t>
      </w:r>
    </w:p>
    <w:p w:rsidR="00731A39" w:rsidRDefault="00435A84" w:rsidP="006F57EA">
      <w:pPr>
        <w:pStyle w:val="Ttulo2"/>
        <w:numPr>
          <w:ilvl w:val="0"/>
          <w:numId w:val="10"/>
        </w:numPr>
      </w:pPr>
      <w:bookmarkStart w:id="22" w:name="_Toc18675130"/>
      <w:r>
        <w:rPr>
          <w:rStyle w:val="Ttulo2Car"/>
        </w:rPr>
        <w:t>Registro en el Servicio de Hosting</w:t>
      </w:r>
      <w:r w:rsidR="00114A70">
        <w:t>.</w:t>
      </w:r>
      <w:bookmarkEnd w:id="22"/>
    </w:p>
    <w:p w:rsidR="007C7C1C" w:rsidRDefault="007C7C1C" w:rsidP="007C7C1C">
      <w:pPr>
        <w:pStyle w:val="Ttulo3"/>
        <w:numPr>
          <w:ilvl w:val="1"/>
          <w:numId w:val="10"/>
        </w:numPr>
      </w:pPr>
      <w:bookmarkStart w:id="23" w:name="_Toc18675131"/>
      <w:r>
        <w:t>Ingreso al sistema de hosting</w:t>
      </w:r>
      <w:bookmarkEnd w:id="23"/>
    </w:p>
    <w:p w:rsidR="007C7C1C" w:rsidRDefault="007C7C1C" w:rsidP="007C7C1C">
      <w:pPr>
        <w:pStyle w:val="Prrafodelista"/>
        <w:ind w:left="1080"/>
      </w:pPr>
      <w:r>
        <w:t>Se requirió registrarse en el sistema de hosting con información del equipo de trabajo del proyect</w:t>
      </w:r>
      <w:r w:rsidR="004D1FFC">
        <w:t>o como se muestra en la figura 2</w:t>
      </w:r>
      <w:r>
        <w:t>:</w:t>
      </w:r>
    </w:p>
    <w:p w:rsidR="007C7C1C" w:rsidRDefault="007C7C1C" w:rsidP="007C7C1C">
      <w:r>
        <w:rPr>
          <w:noProof/>
          <w:lang w:val="es-ES" w:eastAsia="es-ES"/>
        </w:rPr>
        <w:drawing>
          <wp:inline distT="0" distB="0" distL="0" distR="0" wp14:anchorId="097DAAF7" wp14:editId="35146D4B">
            <wp:extent cx="5306060" cy="285877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060" cy="2858770"/>
                    </a:xfrm>
                    <a:prstGeom prst="rect">
                      <a:avLst/>
                    </a:prstGeom>
                  </pic:spPr>
                </pic:pic>
              </a:graphicData>
            </a:graphic>
          </wp:inline>
        </w:drawing>
      </w:r>
    </w:p>
    <w:p w:rsidR="007C7C1C" w:rsidRDefault="004D1FFC" w:rsidP="007C7C1C">
      <w:r>
        <w:rPr>
          <w:i/>
        </w:rPr>
        <w:t>Figura 2</w:t>
      </w:r>
      <w:r w:rsidR="007C7C1C">
        <w:rPr>
          <w:i/>
        </w:rPr>
        <w:t>. Registro en el Servicio de Hosting</w:t>
      </w:r>
      <w:r w:rsidR="0082223C">
        <w:rPr>
          <w:i/>
        </w:rPr>
        <w:t>.</w:t>
      </w:r>
    </w:p>
    <w:p w:rsidR="007C7C1C" w:rsidRDefault="007C7C1C" w:rsidP="007C7C1C">
      <w:pPr>
        <w:ind w:left="1410"/>
      </w:pPr>
      <w:r>
        <w:t>Como se puede observar se requirió de una cuenta de correo electrónico del proyecto para efectos de dicho registro, la cual fue creada previamente en un proceso normal de registro de una cuenta de Google.</w:t>
      </w:r>
    </w:p>
    <w:p w:rsidR="007C7C1C" w:rsidRDefault="007C7C1C" w:rsidP="007C7C1C">
      <w:pPr>
        <w:pStyle w:val="Ttulo3"/>
        <w:numPr>
          <w:ilvl w:val="1"/>
          <w:numId w:val="10"/>
        </w:numPr>
      </w:pPr>
      <w:bookmarkStart w:id="24" w:name="_Toc18675132"/>
      <w:r>
        <w:t>Creación del Subdominio en el Servidor</w:t>
      </w:r>
      <w:bookmarkEnd w:id="24"/>
    </w:p>
    <w:p w:rsidR="007C7C1C" w:rsidRDefault="007C7C1C" w:rsidP="007C7C1C">
      <w:pPr>
        <w:ind w:left="1416"/>
      </w:pPr>
      <w:r>
        <w:t xml:space="preserve">Automáticamente se inició sesión en el Servidor, se interactúo con la opción “New </w:t>
      </w:r>
      <w:proofErr w:type="spellStart"/>
      <w:r>
        <w:t>Account</w:t>
      </w:r>
      <w:proofErr w:type="spellEnd"/>
      <w:r>
        <w:t>” para crear una cuenta dentro del sistema del mismo, y se procedió a realizar el proceso correspondiente, como se muestra en la</w:t>
      </w:r>
      <w:r w:rsidR="00B732D2">
        <w:t xml:space="preserve">s figuras </w:t>
      </w:r>
      <w:r w:rsidR="004D1FFC">
        <w:t>3 y 4. La figura 4</w:t>
      </w:r>
      <w:r w:rsidR="001E7B52">
        <w:t xml:space="preserve"> presenta una simulación del paso de búsqueda de dominio que solicita el servidor para validar la inexistencia del dominio que se está registrando.</w:t>
      </w:r>
    </w:p>
    <w:p w:rsidR="007C7C1C" w:rsidRDefault="00BB3091" w:rsidP="007C7C1C">
      <w:r>
        <w:rPr>
          <w:noProof/>
          <w:lang w:val="es-ES" w:eastAsia="es-ES"/>
        </w:rPr>
        <w:lastRenderedPageBreak/>
        <w:drawing>
          <wp:inline distT="0" distB="0" distL="0" distR="0" wp14:anchorId="6BB1AC7C" wp14:editId="1A3313E0">
            <wp:extent cx="5306060" cy="2855595"/>
            <wp:effectExtent l="0" t="0" r="889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060" cy="2855595"/>
                    </a:xfrm>
                    <a:prstGeom prst="rect">
                      <a:avLst/>
                    </a:prstGeom>
                  </pic:spPr>
                </pic:pic>
              </a:graphicData>
            </a:graphic>
          </wp:inline>
        </w:drawing>
      </w:r>
    </w:p>
    <w:p w:rsidR="004C2EB4" w:rsidRDefault="004D1FFC" w:rsidP="007C7C1C">
      <w:r>
        <w:rPr>
          <w:i/>
        </w:rPr>
        <w:t>Figura 3</w:t>
      </w:r>
      <w:r w:rsidR="00B732D2">
        <w:rPr>
          <w:i/>
        </w:rPr>
        <w:t>. Creación del Subdominio en el Servidor</w:t>
      </w:r>
      <w:r w:rsidR="0082223C">
        <w:rPr>
          <w:i/>
        </w:rPr>
        <w:t>.</w:t>
      </w:r>
    </w:p>
    <w:p w:rsidR="004C2EB4" w:rsidRPr="006E72EF" w:rsidRDefault="004C2EB4" w:rsidP="007C7C1C">
      <w:r>
        <w:rPr>
          <w:noProof/>
          <w:lang w:val="es-ES" w:eastAsia="es-ES"/>
        </w:rPr>
        <w:drawing>
          <wp:inline distT="0" distB="0" distL="0" distR="0" wp14:anchorId="348E318C" wp14:editId="4E0F920A">
            <wp:extent cx="5306060" cy="2855595"/>
            <wp:effectExtent l="0" t="0" r="889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060" cy="2855595"/>
                    </a:xfrm>
                    <a:prstGeom prst="rect">
                      <a:avLst/>
                    </a:prstGeom>
                  </pic:spPr>
                </pic:pic>
              </a:graphicData>
            </a:graphic>
          </wp:inline>
        </w:drawing>
      </w:r>
    </w:p>
    <w:p w:rsidR="00AF1950" w:rsidRDefault="004D1FFC" w:rsidP="0026685E">
      <w:pPr>
        <w:rPr>
          <w:i/>
        </w:rPr>
      </w:pPr>
      <w:r>
        <w:rPr>
          <w:i/>
        </w:rPr>
        <w:t>Figura 4</w:t>
      </w:r>
      <w:r w:rsidR="000438CE">
        <w:rPr>
          <w:i/>
        </w:rPr>
        <w:t xml:space="preserve">. </w:t>
      </w:r>
      <w:r w:rsidR="00503C8D" w:rsidRPr="00503C8D">
        <w:rPr>
          <w:i/>
        </w:rPr>
        <w:t>Simulación de Búsqueda de Dominio</w:t>
      </w:r>
      <w:r w:rsidR="0082223C">
        <w:rPr>
          <w:i/>
        </w:rPr>
        <w:t>.</w:t>
      </w:r>
    </w:p>
    <w:p w:rsidR="00944F18" w:rsidRDefault="00784DDB" w:rsidP="00F95F94">
      <w:pPr>
        <w:pStyle w:val="Ttulo2"/>
        <w:numPr>
          <w:ilvl w:val="0"/>
          <w:numId w:val="10"/>
        </w:numPr>
      </w:pPr>
      <w:bookmarkStart w:id="25" w:name="_Toc18675133"/>
      <w:r>
        <w:t xml:space="preserve">Gestión de </w:t>
      </w:r>
      <w:r w:rsidR="00005B13">
        <w:t>los Archivos</w:t>
      </w:r>
      <w:r w:rsidR="00944F18">
        <w:t>.</w:t>
      </w:r>
      <w:bookmarkEnd w:id="25"/>
    </w:p>
    <w:p w:rsidR="00376C53" w:rsidRPr="00376C53" w:rsidRDefault="00376C53" w:rsidP="00376C53">
      <w:pPr>
        <w:pStyle w:val="Ttulo3"/>
        <w:numPr>
          <w:ilvl w:val="1"/>
          <w:numId w:val="10"/>
        </w:numPr>
      </w:pPr>
      <w:bookmarkStart w:id="26" w:name="_Toc18675134"/>
      <w:r>
        <w:t>Creación e Inserción de la Base de Datos.</w:t>
      </w:r>
      <w:bookmarkEnd w:id="26"/>
    </w:p>
    <w:p w:rsidR="00944F18" w:rsidRPr="00944F18" w:rsidRDefault="00944F18" w:rsidP="00944F18">
      <w:pPr>
        <w:ind w:left="708"/>
      </w:pPr>
      <w:r>
        <w:t>Se realizó el procedimiento de creación de la base de datos en el Servidor según lo descrito en el Manual de Instalación</w:t>
      </w:r>
      <w:r w:rsidR="00FD6BE7">
        <w:t xml:space="preserve"> (</w:t>
      </w:r>
      <w:r w:rsidR="00FD6BE7">
        <w:rPr>
          <w:i/>
        </w:rPr>
        <w:t>ver Manual de Instalación</w:t>
      </w:r>
      <w:r w:rsidR="00FD6BE7">
        <w:t>)</w:t>
      </w:r>
      <w:r>
        <w:t xml:space="preserve">, para cumplir con el </w:t>
      </w:r>
      <w:r>
        <w:lastRenderedPageBreak/>
        <w:t>requerimiento de la mantenibilidad de lo</w:t>
      </w:r>
      <w:r w:rsidR="00924F13">
        <w:t>s datos que requieren los usuarios del sistema.</w:t>
      </w:r>
    </w:p>
    <w:p w:rsidR="00114A70" w:rsidRDefault="00EE06BB" w:rsidP="006467A0">
      <w:pPr>
        <w:pStyle w:val="Ttulo3"/>
        <w:numPr>
          <w:ilvl w:val="1"/>
          <w:numId w:val="10"/>
        </w:numPr>
      </w:pPr>
      <w:bookmarkStart w:id="27" w:name="_Toc18675135"/>
      <w:r>
        <w:t>Preparación de los Archivos</w:t>
      </w:r>
      <w:bookmarkEnd w:id="27"/>
    </w:p>
    <w:p w:rsidR="005A0783" w:rsidRDefault="004C350A" w:rsidP="005A0783">
      <w:pPr>
        <w:pStyle w:val="Prrafodelista"/>
        <w:ind w:left="708"/>
      </w:pPr>
      <w:r>
        <w:t xml:space="preserve">Los archivos se organizaron </w:t>
      </w:r>
      <w:r w:rsidR="00505C18">
        <w:t xml:space="preserve">dentro de un directorio </w:t>
      </w:r>
      <w:r w:rsidR="00226023">
        <w:t>local</w:t>
      </w:r>
      <w:r w:rsidR="008470E8">
        <w:t xml:space="preserve"> para prepararlos para la carga al servidor</w:t>
      </w:r>
      <w:r w:rsidR="00145864">
        <w:t>.</w:t>
      </w:r>
    </w:p>
    <w:p w:rsidR="009277E3" w:rsidRDefault="00E458D8" w:rsidP="005A0783">
      <w:pPr>
        <w:pStyle w:val="Prrafodelista"/>
        <w:ind w:left="0"/>
      </w:pPr>
      <w:r w:rsidRPr="00E458D8">
        <w:rPr>
          <w:noProof/>
          <w:lang w:val="es-ES" w:eastAsia="es-ES"/>
        </w:rPr>
        <w:drawing>
          <wp:anchor distT="0" distB="0" distL="114300" distR="114300" simplePos="0" relativeHeight="251658240" behindDoc="1" locked="0" layoutInCell="1" allowOverlap="1" wp14:anchorId="46625CBA" wp14:editId="468C3645">
            <wp:simplePos x="0" y="0"/>
            <wp:positionH relativeFrom="margin">
              <wp:align>left</wp:align>
            </wp:positionH>
            <wp:positionV relativeFrom="paragraph">
              <wp:posOffset>0</wp:posOffset>
            </wp:positionV>
            <wp:extent cx="5410200" cy="28854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10200" cy="2885440"/>
                    </a:xfrm>
                    <a:prstGeom prst="rect">
                      <a:avLst/>
                    </a:prstGeom>
                  </pic:spPr>
                </pic:pic>
              </a:graphicData>
            </a:graphic>
            <wp14:sizeRelH relativeFrom="page">
              <wp14:pctWidth>0</wp14:pctWidth>
            </wp14:sizeRelH>
            <wp14:sizeRelV relativeFrom="page">
              <wp14:pctHeight>0</wp14:pctHeight>
            </wp14:sizeRelV>
          </wp:anchor>
        </w:drawing>
      </w:r>
    </w:p>
    <w:p w:rsidR="00FD5C6C" w:rsidRDefault="004D1FFC" w:rsidP="00FD5C6C">
      <w:pPr>
        <w:pStyle w:val="Prrafodelista"/>
        <w:ind w:left="0"/>
        <w:rPr>
          <w:i/>
        </w:rPr>
      </w:pPr>
      <w:r>
        <w:rPr>
          <w:i/>
        </w:rPr>
        <w:t>Figura 5</w:t>
      </w:r>
      <w:r w:rsidR="00FD5C6C">
        <w:rPr>
          <w:i/>
        </w:rPr>
        <w:t>. Distribución de Archivos en un Directorio Local</w:t>
      </w:r>
      <w:r w:rsidR="00A63BF6">
        <w:rPr>
          <w:i/>
        </w:rPr>
        <w:t xml:space="preserve"> (No Servidor)</w:t>
      </w:r>
    </w:p>
    <w:p w:rsidR="00D10252" w:rsidRDefault="00B07C65" w:rsidP="00D10252">
      <w:pPr>
        <w:pStyle w:val="Ttulo3"/>
        <w:numPr>
          <w:ilvl w:val="1"/>
          <w:numId w:val="10"/>
        </w:numPr>
      </w:pPr>
      <w:bookmarkStart w:id="28" w:name="_Toc18675136"/>
      <w:r>
        <w:t>Distribución de los Archivos</w:t>
      </w:r>
      <w:bookmarkEnd w:id="28"/>
    </w:p>
    <w:p w:rsidR="00B641DB" w:rsidRDefault="00D10252" w:rsidP="00B641DB">
      <w:pPr>
        <w:ind w:left="708"/>
      </w:pPr>
      <w:r>
        <w:t>Se realizó el procedimiento de carga de los archivos al Servidor para la utilización del sistema de información como sigue:</w:t>
      </w:r>
    </w:p>
    <w:p w:rsidR="00593F7A" w:rsidRDefault="00B641DB" w:rsidP="00593F7A">
      <w:pPr>
        <w:pStyle w:val="Prrafodelista"/>
        <w:numPr>
          <w:ilvl w:val="2"/>
          <w:numId w:val="10"/>
        </w:numPr>
      </w:pPr>
      <w:r>
        <w:t xml:space="preserve">Se ingresó al Administrador de Archivos del Servicio de Hosting como </w:t>
      </w:r>
      <w:r w:rsidR="004D1FFC">
        <w:t>se puede observar en la Figura 7</w:t>
      </w:r>
      <w:r w:rsidR="00E74C6B">
        <w:t xml:space="preserve"> a través de la opción de la Figura </w:t>
      </w:r>
      <w:r w:rsidR="004D1FFC">
        <w:t>6</w:t>
      </w:r>
      <w:r>
        <w:t>.</w:t>
      </w:r>
      <w:r w:rsidR="00593F7A">
        <w:t xml:space="preserve"> También se muestran las credenciales otorgadas por el Servidor de Hosting</w:t>
      </w:r>
      <w:r w:rsidR="004D1FFC">
        <w:t xml:space="preserve"> en la Figura 6</w:t>
      </w:r>
      <w:r w:rsidR="009365F0">
        <w:t>.</w:t>
      </w:r>
    </w:p>
    <w:p w:rsidR="00B641DB" w:rsidRPr="00061776" w:rsidRDefault="00593F7A" w:rsidP="00B641DB">
      <w:r>
        <w:rPr>
          <w:noProof/>
          <w:lang w:val="es-ES" w:eastAsia="es-ES"/>
        </w:rPr>
        <w:lastRenderedPageBreak/>
        <w:drawing>
          <wp:inline distT="0" distB="0" distL="0" distR="0" wp14:anchorId="0C0AC1B9" wp14:editId="13B682B8">
            <wp:extent cx="5306060" cy="285877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060" cy="2858770"/>
                    </a:xfrm>
                    <a:prstGeom prst="rect">
                      <a:avLst/>
                    </a:prstGeom>
                  </pic:spPr>
                </pic:pic>
              </a:graphicData>
            </a:graphic>
          </wp:inline>
        </w:drawing>
      </w:r>
    </w:p>
    <w:p w:rsidR="008E1AC4" w:rsidRDefault="00F22FD2" w:rsidP="00281F46">
      <w:pPr>
        <w:pStyle w:val="Prrafodelista"/>
        <w:ind w:left="0"/>
        <w:rPr>
          <w:i/>
        </w:rPr>
      </w:pPr>
      <w:r>
        <w:rPr>
          <w:i/>
        </w:rPr>
        <w:t>Figura 6</w:t>
      </w:r>
      <w:r w:rsidR="005E1850">
        <w:rPr>
          <w:i/>
        </w:rPr>
        <w:t>. Opción “File Manager” (“Administrador de Archivos”)</w:t>
      </w:r>
    </w:p>
    <w:p w:rsidR="00281F46" w:rsidRDefault="0074011C" w:rsidP="00281F46">
      <w:pPr>
        <w:pStyle w:val="Prrafodelista"/>
        <w:ind w:left="0"/>
      </w:pPr>
      <w:r>
        <w:rPr>
          <w:noProof/>
          <w:lang w:val="es-ES" w:eastAsia="es-ES"/>
        </w:rPr>
        <w:drawing>
          <wp:inline distT="0" distB="0" distL="0" distR="0" wp14:anchorId="5BC17C46" wp14:editId="28C96272">
            <wp:extent cx="5306060" cy="260985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060" cy="2609850"/>
                    </a:xfrm>
                    <a:prstGeom prst="rect">
                      <a:avLst/>
                    </a:prstGeom>
                  </pic:spPr>
                </pic:pic>
              </a:graphicData>
            </a:graphic>
          </wp:inline>
        </w:drawing>
      </w:r>
    </w:p>
    <w:p w:rsidR="0074011C" w:rsidRDefault="00F22FD2" w:rsidP="00281F46">
      <w:pPr>
        <w:pStyle w:val="Prrafodelista"/>
        <w:ind w:left="0"/>
      </w:pPr>
      <w:r>
        <w:rPr>
          <w:i/>
        </w:rPr>
        <w:t>Figura 7</w:t>
      </w:r>
      <w:r w:rsidR="0074011C">
        <w:rPr>
          <w:i/>
        </w:rPr>
        <w:t>. Administrador de Archivos del Servidor</w:t>
      </w:r>
    </w:p>
    <w:p w:rsidR="001A22D2" w:rsidRDefault="008B51CB" w:rsidP="001A22D2">
      <w:pPr>
        <w:pStyle w:val="Prrafodelista"/>
        <w:numPr>
          <w:ilvl w:val="2"/>
          <w:numId w:val="10"/>
        </w:numPr>
      </w:pPr>
      <w:r>
        <w:t xml:space="preserve">Se ingresó a la </w:t>
      </w:r>
      <w:r w:rsidR="009345C6">
        <w:t xml:space="preserve">carpeta </w:t>
      </w:r>
      <w:r w:rsidR="001C04B9">
        <w:t>llamada “</w:t>
      </w:r>
      <w:proofErr w:type="spellStart"/>
      <w:r w:rsidR="001C04B9">
        <w:t>htdocs</w:t>
      </w:r>
      <w:proofErr w:type="spellEnd"/>
      <w:r w:rsidR="001C04B9">
        <w:t>” (en la Figura 7</w:t>
      </w:r>
      <w:r w:rsidR="009345C6">
        <w:t xml:space="preserve">), </w:t>
      </w:r>
      <w:r w:rsidR="008E6F5B">
        <w:t xml:space="preserve">que permite el funcionamiento del sistema, </w:t>
      </w:r>
      <w:r w:rsidR="009345C6">
        <w:t xml:space="preserve">y se procedió a </w:t>
      </w:r>
      <w:r w:rsidR="001A22D2">
        <w:t>cargar los archivos al Servidor como se muestra en la</w:t>
      </w:r>
      <w:r w:rsidR="0059058E">
        <w:t>s</w:t>
      </w:r>
      <w:r w:rsidR="001A22D2">
        <w:t xml:space="preserve"> figura</w:t>
      </w:r>
      <w:r w:rsidR="0059058E">
        <w:t>s</w:t>
      </w:r>
      <w:r w:rsidR="001C04B9">
        <w:t xml:space="preserve"> 8 y 9</w:t>
      </w:r>
      <w:r w:rsidR="001A22D2">
        <w:t>.</w:t>
      </w:r>
    </w:p>
    <w:p w:rsidR="005C615F" w:rsidRDefault="005C615F" w:rsidP="005C615F">
      <w:r>
        <w:rPr>
          <w:noProof/>
          <w:lang w:val="es-ES" w:eastAsia="es-ES"/>
        </w:rPr>
        <w:lastRenderedPageBreak/>
        <w:drawing>
          <wp:inline distT="0" distB="0" distL="0" distR="0" wp14:anchorId="50D28129" wp14:editId="36B1E241">
            <wp:extent cx="5306060" cy="260985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060" cy="2609850"/>
                    </a:xfrm>
                    <a:prstGeom prst="rect">
                      <a:avLst/>
                    </a:prstGeom>
                  </pic:spPr>
                </pic:pic>
              </a:graphicData>
            </a:graphic>
          </wp:inline>
        </w:drawing>
      </w:r>
    </w:p>
    <w:p w:rsidR="00B158A1" w:rsidRPr="00B158A1" w:rsidRDefault="001C04B9" w:rsidP="005C615F">
      <w:pPr>
        <w:rPr>
          <w:i/>
        </w:rPr>
      </w:pPr>
      <w:r>
        <w:rPr>
          <w:i/>
        </w:rPr>
        <w:t>Figura 8</w:t>
      </w:r>
      <w:r w:rsidR="00B158A1">
        <w:rPr>
          <w:i/>
        </w:rPr>
        <w:t>. Carga de los Archivos en el Servidor.</w:t>
      </w:r>
    </w:p>
    <w:p w:rsidR="001A22D2" w:rsidRDefault="00420073" w:rsidP="001A22D2">
      <w:r>
        <w:rPr>
          <w:noProof/>
          <w:lang w:val="es-ES" w:eastAsia="es-ES"/>
        </w:rPr>
        <w:drawing>
          <wp:inline distT="0" distB="0" distL="0" distR="0" wp14:anchorId="6141A1B7" wp14:editId="2DE5DBF9">
            <wp:extent cx="5763357" cy="310515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4578" cy="3105808"/>
                    </a:xfrm>
                    <a:prstGeom prst="rect">
                      <a:avLst/>
                    </a:prstGeom>
                  </pic:spPr>
                </pic:pic>
              </a:graphicData>
            </a:graphic>
          </wp:inline>
        </w:drawing>
      </w:r>
    </w:p>
    <w:p w:rsidR="001A22D2" w:rsidRDefault="001C04B9" w:rsidP="001A22D2">
      <w:r>
        <w:rPr>
          <w:i/>
        </w:rPr>
        <w:t>Figura 9</w:t>
      </w:r>
      <w:r w:rsidR="001A22D2">
        <w:rPr>
          <w:i/>
        </w:rPr>
        <w:t xml:space="preserve">. </w:t>
      </w:r>
      <w:r w:rsidR="00DD3C88">
        <w:rPr>
          <w:i/>
        </w:rPr>
        <w:t>Archivos Cargados en el Servidor</w:t>
      </w:r>
      <w:r w:rsidR="001A22D2">
        <w:t>.</w:t>
      </w:r>
    </w:p>
    <w:p w:rsidR="00BD7DAF" w:rsidRDefault="00C97279" w:rsidP="00BD7DAF">
      <w:pPr>
        <w:pStyle w:val="Prrafodelista"/>
        <w:numPr>
          <w:ilvl w:val="2"/>
          <w:numId w:val="10"/>
        </w:numPr>
      </w:pPr>
      <w:r>
        <w:t xml:space="preserve">Se ingresó a cada archivo para verificar que estuviese bien cargado el código fuente. Se muestra un ejemplo </w:t>
      </w:r>
      <w:r w:rsidR="00EF46A6">
        <w:t xml:space="preserve">de verificación del archivo </w:t>
      </w:r>
      <w:r w:rsidR="001C04B9">
        <w:t>en la Figura 10</w:t>
      </w:r>
      <w:r>
        <w:t>.</w:t>
      </w:r>
    </w:p>
    <w:p w:rsidR="00C97279" w:rsidRDefault="00EF46A6" w:rsidP="00C97279">
      <w:r>
        <w:rPr>
          <w:noProof/>
          <w:lang w:val="es-ES" w:eastAsia="es-ES"/>
        </w:rPr>
        <w:lastRenderedPageBreak/>
        <w:drawing>
          <wp:inline distT="0" distB="0" distL="0" distR="0" wp14:anchorId="6634A7E9" wp14:editId="0D1A884A">
            <wp:extent cx="5787464" cy="311467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0777" cy="3116458"/>
                    </a:xfrm>
                    <a:prstGeom prst="rect">
                      <a:avLst/>
                    </a:prstGeom>
                  </pic:spPr>
                </pic:pic>
              </a:graphicData>
            </a:graphic>
          </wp:inline>
        </w:drawing>
      </w:r>
    </w:p>
    <w:p w:rsidR="00EF46A6" w:rsidRPr="001C04B9" w:rsidRDefault="001C04B9" w:rsidP="00C97279">
      <w:pPr>
        <w:rPr>
          <w:i/>
        </w:rPr>
      </w:pPr>
      <w:r>
        <w:rPr>
          <w:i/>
        </w:rPr>
        <w:t>Figura 10. Verificación de un archivo del Servidor</w:t>
      </w:r>
      <w:r w:rsidR="001C254F">
        <w:rPr>
          <w:i/>
        </w:rPr>
        <w:t>.</w:t>
      </w:r>
    </w:p>
    <w:p w:rsidR="001E5A50" w:rsidRDefault="007B3B08" w:rsidP="007B3B08">
      <w:pPr>
        <w:pStyle w:val="Ttulo1"/>
        <w:numPr>
          <w:ilvl w:val="0"/>
          <w:numId w:val="10"/>
        </w:numPr>
      </w:pPr>
      <w:bookmarkStart w:id="29" w:name="_Toc18675137"/>
      <w:r>
        <w:t>Conclusión del Informe</w:t>
      </w:r>
      <w:bookmarkEnd w:id="29"/>
    </w:p>
    <w:p w:rsidR="007B3B08" w:rsidRPr="007B3B08" w:rsidRDefault="007B3B08" w:rsidP="007B3B08">
      <w:r>
        <w:t>Se concluyó con un despliegue exitoso de los archivos en el Servidor, y se pudo verificar la correcta carga del código fuente de los archivos en el Servidor</w:t>
      </w:r>
      <w:r w:rsidR="00562BC3">
        <w:t>.</w:t>
      </w:r>
    </w:p>
    <w:sectPr w:rsidR="007B3B08" w:rsidRPr="007B3B08" w:rsidSect="00CC719E">
      <w:headerReference w:type="even" r:id="rId18"/>
      <w:headerReference w:type="default" r:id="rId19"/>
      <w:footerReference w:type="default" r:id="rId20"/>
      <w:headerReference w:type="first" r:id="rId21"/>
      <w:footerReference w:type="first" r:id="rId22"/>
      <w:pgSz w:w="12240" w:h="15840"/>
      <w:pgMar w:top="1985" w:right="1758" w:bottom="1418" w:left="212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914" w:rsidRDefault="000C7914">
      <w:pPr>
        <w:spacing w:after="0" w:line="240" w:lineRule="auto"/>
      </w:pPr>
      <w:r>
        <w:separator/>
      </w:r>
    </w:p>
  </w:endnote>
  <w:endnote w:type="continuationSeparator" w:id="0">
    <w:p w:rsidR="000C7914" w:rsidRDefault="000C7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7B2" w:rsidRDefault="00081DA5">
    <w:pPr>
      <w:pStyle w:val="Piedepgina"/>
    </w:pPr>
    <w:r>
      <w:rPr>
        <w:noProof/>
        <w:lang w:val="es-ES" w:eastAsia="es-ES"/>
      </w:rPr>
      <mc:AlternateContent>
        <mc:Choice Requires="wps">
          <w:drawing>
            <wp:anchor distT="0" distB="0" distL="114300" distR="114300" simplePos="0" relativeHeight="251659776" behindDoc="0" locked="0" layoutInCell="1" allowOverlap="1">
              <wp:simplePos x="0" y="0"/>
              <wp:positionH relativeFrom="page">
                <wp:posOffset>6607810</wp:posOffset>
              </wp:positionH>
              <wp:positionV relativeFrom="paragraph">
                <wp:posOffset>-61595</wp:posOffset>
              </wp:positionV>
              <wp:extent cx="927100" cy="342900"/>
              <wp:effectExtent l="3810" t="1905" r="0" b="0"/>
              <wp:wrapThrough wrapText="bothSides">
                <wp:wrapPolygon edited="0">
                  <wp:start x="0" y="0"/>
                  <wp:lineTo x="21600" y="0"/>
                  <wp:lineTo x="21600" y="21600"/>
                  <wp:lineTo x="0" y="21600"/>
                  <wp:lineTo x="0" y="0"/>
                </wp:wrapPolygon>
              </wp:wrapThrough>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7B2" w:rsidRPr="000B2932" w:rsidRDefault="009227B2" w:rsidP="009227B2">
                          <w:pPr>
                            <w:rPr>
                              <w:sz w:val="14"/>
                            </w:rPr>
                          </w:pPr>
                          <w:r w:rsidRPr="000B2932">
                            <w:rPr>
                              <w:rFonts w:cs="Arial"/>
                              <w:iCs/>
                              <w:color w:val="7F7F7F"/>
                              <w:sz w:val="14"/>
                            </w:rPr>
                            <w:t xml:space="preserve">   </w:t>
                          </w:r>
                          <w:r w:rsidR="00615903">
                            <w:rPr>
                              <w:rFonts w:cs="Arial"/>
                              <w:iCs/>
                              <w:color w:val="7F7F7F"/>
                              <w:sz w:val="14"/>
                            </w:rPr>
                            <w:t xml:space="preserve">  GC-F -</w:t>
                          </w:r>
                          <w:proofErr w:type="gramStart"/>
                          <w:r w:rsidR="00615903">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520.3pt;margin-top:-4.85pt;width:73pt;height:2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HYrgIAALk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" filled="f" stroked="f">
              <v:textbox inset=",7.2pt,,7.2pt">
                <w:txbxContent>
                  <w:p w:rsidR="009227B2" w:rsidRPr="000B2932" w:rsidRDefault="009227B2" w:rsidP="009227B2">
                    <w:pPr>
                      <w:rPr>
                        <w:sz w:val="14"/>
                      </w:rPr>
                    </w:pPr>
                    <w:r w:rsidRPr="000B2932">
                      <w:rPr>
                        <w:rFonts w:cs="Arial"/>
                        <w:iCs/>
                        <w:color w:val="7F7F7F"/>
                        <w:sz w:val="14"/>
                      </w:rPr>
                      <w:t xml:space="preserve">   </w:t>
                    </w:r>
                    <w:r w:rsidR="00615903">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v:textbox>
              <w10:wrap type="through" anchorx="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B9" w:rsidRDefault="00081DA5">
    <w:pPr>
      <w:pStyle w:val="Piedepgina"/>
    </w:pPr>
    <w:r>
      <w:rPr>
        <w:noProof/>
        <w:lang w:val="es-ES" w:eastAsia="es-ES"/>
      </w:rPr>
      <w:drawing>
        <wp:anchor distT="0" distB="0" distL="114300" distR="114300" simplePos="0" relativeHeight="251654656" behindDoc="0" locked="0" layoutInCell="1" allowOverlap="1">
          <wp:simplePos x="0" y="0"/>
          <wp:positionH relativeFrom="page">
            <wp:align>right</wp:align>
          </wp:positionH>
          <wp:positionV relativeFrom="page">
            <wp:posOffset>9199880</wp:posOffset>
          </wp:positionV>
          <wp:extent cx="4017010" cy="696595"/>
          <wp:effectExtent l="0" t="0" r="0" b="0"/>
          <wp:wrapNone/>
          <wp:docPr id="11" name="Imagen 11"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5680" behindDoc="0" locked="0" layoutInCell="1" allowOverlap="1">
          <wp:simplePos x="0" y="0"/>
          <wp:positionH relativeFrom="page">
            <wp:align>left</wp:align>
          </wp:positionH>
          <wp:positionV relativeFrom="paragraph">
            <wp:posOffset>-241300</wp:posOffset>
          </wp:positionV>
          <wp:extent cx="3037205" cy="696595"/>
          <wp:effectExtent l="0" t="0" r="10795" b="0"/>
          <wp:wrapNone/>
          <wp:docPr id="12" name="Imagen 12"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914" w:rsidRDefault="000C7914">
      <w:pPr>
        <w:spacing w:after="0" w:line="240" w:lineRule="auto"/>
      </w:pPr>
      <w:r>
        <w:separator/>
      </w:r>
    </w:p>
  </w:footnote>
  <w:footnote w:type="continuationSeparator" w:id="0">
    <w:p w:rsidR="000C7914" w:rsidRDefault="000C7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B9" w:rsidRDefault="00224EC8">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71.2pt;height:739.2pt;z-index:-251655680;mso-wrap-edited:f;mso-position-horizontal:center;mso-position-horizontal-relative:margin;mso-position-vertical:center;mso-position-vertical-relative:margin" wrapcoords="-28 0 -28 21556 21600 21556 21600 0 -28 0">
          <v:imagedata r:id="rId1" o:title="word_SENA"/>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B9" w:rsidRDefault="00A777B2" w:rsidP="00B81E54">
    <w:pPr>
      <w:pStyle w:val="Encabezado"/>
      <w:tabs>
        <w:tab w:val="clear" w:pos="4419"/>
        <w:tab w:val="clear" w:pos="8838"/>
        <w:tab w:val="right" w:pos="8413"/>
      </w:tabs>
    </w:pPr>
    <w:r w:rsidRPr="00A777B2">
      <w:rPr>
        <w:sz w:val="18"/>
        <w:szCs w:val="18"/>
        <w:lang w:val="es-ES"/>
      </w:rPr>
      <w:t xml:space="preserve">EVIDENCIA DE ENTREGABLES DE DESARROLLO DEL PROYECTO </w:t>
    </w:r>
    <w:r w:rsidR="00081DA5">
      <w:rPr>
        <w:noProof/>
        <w:lang w:val="es-ES" w:eastAsia="es-ES"/>
      </w:rPr>
      <w:drawing>
        <wp:anchor distT="0" distB="0" distL="114300" distR="114300" simplePos="0" relativeHeight="251657728" behindDoc="1" locked="0" layoutInCell="1" allowOverlap="1">
          <wp:simplePos x="0" y="0"/>
          <wp:positionH relativeFrom="page">
            <wp:align>right</wp:align>
          </wp:positionH>
          <wp:positionV relativeFrom="page">
            <wp:align>top</wp:align>
          </wp:positionV>
          <wp:extent cx="3086100" cy="1062355"/>
          <wp:effectExtent l="0" t="0" r="12700" b="4445"/>
          <wp:wrapNone/>
          <wp:docPr id="19" name="Imagen 19"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B5EB9">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B9" w:rsidRPr="009D3BDB" w:rsidRDefault="00081DA5" w:rsidP="00270B28">
    <w:pPr>
      <w:spacing w:after="240"/>
      <w:jc w:val="right"/>
      <w:rPr>
        <w:rFonts w:cs="Arial"/>
        <w:iCs/>
        <w:color w:val="7F7F7F"/>
      </w:rPr>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posOffset>6615430</wp:posOffset>
              </wp:positionH>
              <wp:positionV relativeFrom="paragraph">
                <wp:posOffset>8279765</wp:posOffset>
              </wp:positionV>
              <wp:extent cx="927100" cy="342900"/>
              <wp:effectExtent l="0" t="0" r="1270" b="635"/>
              <wp:wrapThrough wrapText="bothSides">
                <wp:wrapPolygon edited="0">
                  <wp:start x="0" y="0"/>
                  <wp:lineTo x="21600" y="0"/>
                  <wp:lineTo x="21600" y="21600"/>
                  <wp:lineTo x="0" y="21600"/>
                  <wp:lineTo x="0" y="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7B2" w:rsidRPr="000B2932" w:rsidRDefault="009227B2" w:rsidP="009227B2">
                          <w:pPr>
                            <w:rPr>
                              <w:sz w:val="14"/>
                            </w:rPr>
                          </w:pPr>
                          <w:r w:rsidRPr="000B2932">
                            <w:rPr>
                              <w:rFonts w:cs="Arial"/>
                              <w:iCs/>
                              <w:color w:val="7F7F7F"/>
                              <w:sz w:val="14"/>
                            </w:rPr>
                            <w:t xml:space="preserve">   </w:t>
                          </w:r>
                          <w:r w:rsidR="00615903">
                            <w:rPr>
                              <w:rFonts w:cs="Arial"/>
                              <w:iCs/>
                              <w:color w:val="7F7F7F"/>
                              <w:sz w:val="14"/>
                            </w:rPr>
                            <w:t xml:space="preserve">  GC-F -</w:t>
                          </w:r>
                          <w:proofErr w:type="gramStart"/>
                          <w:r w:rsidR="00615903">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7" type="#_x0000_t202" style="position:absolute;left:0;text-align:left;margin-left:520.9pt;margin-top:651.95pt;width:73pt;height:2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lXsAIAAMA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" filled="f" stroked="f">
              <v:textbox inset=",7.2pt,,7.2pt">
                <w:txbxContent>
                  <w:p w:rsidR="009227B2" w:rsidRPr="000B2932" w:rsidRDefault="009227B2" w:rsidP="009227B2">
                    <w:pPr>
                      <w:rPr>
                        <w:sz w:val="14"/>
                      </w:rPr>
                    </w:pPr>
                    <w:r w:rsidRPr="000B2932">
                      <w:rPr>
                        <w:rFonts w:cs="Arial"/>
                        <w:iCs/>
                        <w:color w:val="7F7F7F"/>
                        <w:sz w:val="14"/>
                      </w:rPr>
                      <w:t xml:space="preserve">   </w:t>
                    </w:r>
                    <w:r w:rsidR="00615903">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v:textbox>
              <w10:wrap type="through" anchorx="page"/>
            </v:shape>
          </w:pict>
        </mc:Fallback>
      </mc:AlternateContent>
    </w:r>
    <w:r>
      <w:rPr>
        <w:noProof/>
        <w:lang w:val="es-ES" w:eastAsia="es-ES"/>
      </w:rPr>
      <w:drawing>
        <wp:anchor distT="0" distB="0" distL="114300" distR="114300" simplePos="0" relativeHeight="251656704" behindDoc="1" locked="0" layoutInCell="1" allowOverlap="1">
          <wp:simplePos x="0" y="0"/>
          <wp:positionH relativeFrom="page">
            <wp:align>right</wp:align>
          </wp:positionH>
          <wp:positionV relativeFrom="page">
            <wp:align>top</wp:align>
          </wp:positionV>
          <wp:extent cx="3086100" cy="1062355"/>
          <wp:effectExtent l="0" t="0" r="12700" b="4445"/>
          <wp:wrapNone/>
          <wp:docPr id="17" name="Imagen 17"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32E0D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13F08"/>
    <w:multiLevelType w:val="hybridMultilevel"/>
    <w:tmpl w:val="9154E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9C1F18"/>
    <w:multiLevelType w:val="hybridMultilevel"/>
    <w:tmpl w:val="245EA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11CB3"/>
    <w:multiLevelType w:val="hybridMultilevel"/>
    <w:tmpl w:val="E9420CB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C103938"/>
    <w:multiLevelType w:val="hybridMultilevel"/>
    <w:tmpl w:val="DB420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967FB"/>
    <w:multiLevelType w:val="hybridMultilevel"/>
    <w:tmpl w:val="C8725D1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521A10"/>
    <w:multiLevelType w:val="multilevel"/>
    <w:tmpl w:val="D99E33D4"/>
    <w:lvl w:ilvl="0">
      <w:start w:val="1"/>
      <w:numFmt w:val="decimal"/>
      <w:lvlText w:val="%1."/>
      <w:lvlJc w:val="left"/>
      <w:pPr>
        <w:ind w:left="720" w:hanging="360"/>
      </w:pPr>
      <w:rPr>
        <w:rFonts w:ascii="Calibri" w:eastAsia="Calibri" w:hAnsi="Calibri" w:cs="Arial"/>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8CC1C4E"/>
    <w:multiLevelType w:val="hybridMultilevel"/>
    <w:tmpl w:val="226A8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6143E6D"/>
    <w:multiLevelType w:val="hybridMultilevel"/>
    <w:tmpl w:val="5484D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A710F1D"/>
    <w:multiLevelType w:val="hybridMultilevel"/>
    <w:tmpl w:val="46DAA47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6A4359AC"/>
    <w:multiLevelType w:val="hybridMultilevel"/>
    <w:tmpl w:val="CC6A8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1"/>
  </w:num>
  <w:num w:numId="5">
    <w:abstractNumId w:val="10"/>
  </w:num>
  <w:num w:numId="6">
    <w:abstractNumId w:val="0"/>
  </w:num>
  <w:num w:numId="7">
    <w:abstractNumId w:val="5"/>
  </w:num>
  <w:num w:numId="8">
    <w:abstractNumId w:val="9"/>
  </w:num>
  <w:num w:numId="9">
    <w:abstractNumId w:val="3"/>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419" w:vendorID="64" w:dllVersion="131078" w:nlCheck="1" w:checkStyle="0"/>
  <w:activeWritingStyle w:appName="MSWord" w:lang="es-CO" w:vendorID="64" w:dllVersion="131078" w:nlCheck="1" w:checkStyle="0"/>
  <w:activeWritingStyle w:appName="MSWord" w:lang="es-ES" w:vendorID="64" w:dllVersion="131078" w:nlCheck="1" w:checkStyle="0"/>
  <w:proofState w:spelling="clean"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F6"/>
    <w:rsid w:val="00000A81"/>
    <w:rsid w:val="000051B1"/>
    <w:rsid w:val="00005B13"/>
    <w:rsid w:val="00014B74"/>
    <w:rsid w:val="00032142"/>
    <w:rsid w:val="00036473"/>
    <w:rsid w:val="000438CE"/>
    <w:rsid w:val="00061776"/>
    <w:rsid w:val="000670B6"/>
    <w:rsid w:val="000718B8"/>
    <w:rsid w:val="0007223F"/>
    <w:rsid w:val="00073401"/>
    <w:rsid w:val="00081DA5"/>
    <w:rsid w:val="000A3AF1"/>
    <w:rsid w:val="000A580E"/>
    <w:rsid w:val="000A685F"/>
    <w:rsid w:val="000C78EA"/>
    <w:rsid w:val="000C7914"/>
    <w:rsid w:val="000E25FA"/>
    <w:rsid w:val="00114A70"/>
    <w:rsid w:val="001150D4"/>
    <w:rsid w:val="00133300"/>
    <w:rsid w:val="00141218"/>
    <w:rsid w:val="00145864"/>
    <w:rsid w:val="00155FC7"/>
    <w:rsid w:val="00164C21"/>
    <w:rsid w:val="00180D69"/>
    <w:rsid w:val="00190443"/>
    <w:rsid w:val="00190540"/>
    <w:rsid w:val="00191A32"/>
    <w:rsid w:val="00193497"/>
    <w:rsid w:val="00197A15"/>
    <w:rsid w:val="001A22D2"/>
    <w:rsid w:val="001C04B9"/>
    <w:rsid w:val="001C254F"/>
    <w:rsid w:val="001C4AFA"/>
    <w:rsid w:val="001C79EA"/>
    <w:rsid w:val="001D4943"/>
    <w:rsid w:val="001D6163"/>
    <w:rsid w:val="001E0289"/>
    <w:rsid w:val="001E5A50"/>
    <w:rsid w:val="001E7B52"/>
    <w:rsid w:val="001F6AFF"/>
    <w:rsid w:val="001F7CA1"/>
    <w:rsid w:val="00224EC8"/>
    <w:rsid w:val="00226023"/>
    <w:rsid w:val="00234B95"/>
    <w:rsid w:val="0023561F"/>
    <w:rsid w:val="0024357A"/>
    <w:rsid w:val="0024645C"/>
    <w:rsid w:val="0024790D"/>
    <w:rsid w:val="00250D90"/>
    <w:rsid w:val="00252ADB"/>
    <w:rsid w:val="00252F46"/>
    <w:rsid w:val="002541EB"/>
    <w:rsid w:val="002561BC"/>
    <w:rsid w:val="0026621D"/>
    <w:rsid w:val="0026685E"/>
    <w:rsid w:val="00270B28"/>
    <w:rsid w:val="0027155A"/>
    <w:rsid w:val="00274266"/>
    <w:rsid w:val="00281E66"/>
    <w:rsid w:val="00281F46"/>
    <w:rsid w:val="002845AE"/>
    <w:rsid w:val="002978C6"/>
    <w:rsid w:val="002B0C81"/>
    <w:rsid w:val="002B361F"/>
    <w:rsid w:val="002B5EF2"/>
    <w:rsid w:val="002B7C57"/>
    <w:rsid w:val="002C4A22"/>
    <w:rsid w:val="002D0F1B"/>
    <w:rsid w:val="002D280C"/>
    <w:rsid w:val="002E3315"/>
    <w:rsid w:val="002E4AA9"/>
    <w:rsid w:val="002E5A12"/>
    <w:rsid w:val="002F02B6"/>
    <w:rsid w:val="002F42DB"/>
    <w:rsid w:val="002F5279"/>
    <w:rsid w:val="00306D19"/>
    <w:rsid w:val="0030771D"/>
    <w:rsid w:val="00321888"/>
    <w:rsid w:val="003261A1"/>
    <w:rsid w:val="00326B5F"/>
    <w:rsid w:val="00331926"/>
    <w:rsid w:val="003375CB"/>
    <w:rsid w:val="00345D5A"/>
    <w:rsid w:val="003504D8"/>
    <w:rsid w:val="00357527"/>
    <w:rsid w:val="003576BA"/>
    <w:rsid w:val="00362919"/>
    <w:rsid w:val="00365F8F"/>
    <w:rsid w:val="00376C53"/>
    <w:rsid w:val="00385BBD"/>
    <w:rsid w:val="00386765"/>
    <w:rsid w:val="003A1FDE"/>
    <w:rsid w:val="003A25E7"/>
    <w:rsid w:val="003C0A71"/>
    <w:rsid w:val="003D1D5D"/>
    <w:rsid w:val="003D46C2"/>
    <w:rsid w:val="003F46D8"/>
    <w:rsid w:val="00416CBD"/>
    <w:rsid w:val="00420073"/>
    <w:rsid w:val="0042562D"/>
    <w:rsid w:val="00435A84"/>
    <w:rsid w:val="0044418D"/>
    <w:rsid w:val="004505F3"/>
    <w:rsid w:val="00460D75"/>
    <w:rsid w:val="00484E8D"/>
    <w:rsid w:val="0049072D"/>
    <w:rsid w:val="004A631C"/>
    <w:rsid w:val="004B3541"/>
    <w:rsid w:val="004B3919"/>
    <w:rsid w:val="004C2EB4"/>
    <w:rsid w:val="004C350A"/>
    <w:rsid w:val="004D1FFC"/>
    <w:rsid w:val="004D2B04"/>
    <w:rsid w:val="004D7110"/>
    <w:rsid w:val="004E0924"/>
    <w:rsid w:val="004E5548"/>
    <w:rsid w:val="00500BE7"/>
    <w:rsid w:val="00503C8D"/>
    <w:rsid w:val="00505C18"/>
    <w:rsid w:val="0052390F"/>
    <w:rsid w:val="00524511"/>
    <w:rsid w:val="0053389B"/>
    <w:rsid w:val="005435C4"/>
    <w:rsid w:val="00543778"/>
    <w:rsid w:val="005466AB"/>
    <w:rsid w:val="00556327"/>
    <w:rsid w:val="00562BC3"/>
    <w:rsid w:val="00565A8B"/>
    <w:rsid w:val="005740EB"/>
    <w:rsid w:val="00582DD2"/>
    <w:rsid w:val="0058718E"/>
    <w:rsid w:val="0059058E"/>
    <w:rsid w:val="00593F7A"/>
    <w:rsid w:val="005970D5"/>
    <w:rsid w:val="005A0783"/>
    <w:rsid w:val="005A0D1A"/>
    <w:rsid w:val="005B2208"/>
    <w:rsid w:val="005B4EFC"/>
    <w:rsid w:val="005B6C4E"/>
    <w:rsid w:val="005C01F0"/>
    <w:rsid w:val="005C2FEB"/>
    <w:rsid w:val="005C615F"/>
    <w:rsid w:val="005D08DE"/>
    <w:rsid w:val="005D110D"/>
    <w:rsid w:val="005D7979"/>
    <w:rsid w:val="005D7AE8"/>
    <w:rsid w:val="005E0070"/>
    <w:rsid w:val="005E17C6"/>
    <w:rsid w:val="005E1850"/>
    <w:rsid w:val="005E26A2"/>
    <w:rsid w:val="005E4170"/>
    <w:rsid w:val="005F3FD7"/>
    <w:rsid w:val="005F4103"/>
    <w:rsid w:val="00601B77"/>
    <w:rsid w:val="006144A5"/>
    <w:rsid w:val="00615903"/>
    <w:rsid w:val="00635B73"/>
    <w:rsid w:val="00640D1C"/>
    <w:rsid w:val="006467A0"/>
    <w:rsid w:val="00664407"/>
    <w:rsid w:val="00665184"/>
    <w:rsid w:val="006871CA"/>
    <w:rsid w:val="00690DE8"/>
    <w:rsid w:val="006A51C8"/>
    <w:rsid w:val="006A78A7"/>
    <w:rsid w:val="006B3B52"/>
    <w:rsid w:val="006B5510"/>
    <w:rsid w:val="006B5A73"/>
    <w:rsid w:val="006B5EB9"/>
    <w:rsid w:val="006C0821"/>
    <w:rsid w:val="006D38A5"/>
    <w:rsid w:val="006E72EF"/>
    <w:rsid w:val="006F2B3E"/>
    <w:rsid w:val="006F57EA"/>
    <w:rsid w:val="00701195"/>
    <w:rsid w:val="007015EB"/>
    <w:rsid w:val="007220D2"/>
    <w:rsid w:val="007234F0"/>
    <w:rsid w:val="00726326"/>
    <w:rsid w:val="007302BE"/>
    <w:rsid w:val="00731A39"/>
    <w:rsid w:val="007368B2"/>
    <w:rsid w:val="0074011C"/>
    <w:rsid w:val="007452B1"/>
    <w:rsid w:val="0074541B"/>
    <w:rsid w:val="007479CF"/>
    <w:rsid w:val="007606C3"/>
    <w:rsid w:val="00763692"/>
    <w:rsid w:val="007679C8"/>
    <w:rsid w:val="0077462B"/>
    <w:rsid w:val="00777C02"/>
    <w:rsid w:val="00784CF4"/>
    <w:rsid w:val="00784DDB"/>
    <w:rsid w:val="007B3B08"/>
    <w:rsid w:val="007C79D6"/>
    <w:rsid w:val="007C7C1C"/>
    <w:rsid w:val="007D6A9E"/>
    <w:rsid w:val="007D6B9A"/>
    <w:rsid w:val="007F74B9"/>
    <w:rsid w:val="008115EB"/>
    <w:rsid w:val="0082223C"/>
    <w:rsid w:val="0082387C"/>
    <w:rsid w:val="0082692E"/>
    <w:rsid w:val="00827E99"/>
    <w:rsid w:val="00832462"/>
    <w:rsid w:val="008335F4"/>
    <w:rsid w:val="00840C48"/>
    <w:rsid w:val="0084352B"/>
    <w:rsid w:val="008470E8"/>
    <w:rsid w:val="0087482C"/>
    <w:rsid w:val="0087598A"/>
    <w:rsid w:val="00895D0F"/>
    <w:rsid w:val="008A2AAD"/>
    <w:rsid w:val="008B4EA4"/>
    <w:rsid w:val="008B51CB"/>
    <w:rsid w:val="008B59C0"/>
    <w:rsid w:val="008C5165"/>
    <w:rsid w:val="008C70EB"/>
    <w:rsid w:val="008E1AC4"/>
    <w:rsid w:val="008E6F5B"/>
    <w:rsid w:val="00907301"/>
    <w:rsid w:val="00917530"/>
    <w:rsid w:val="00921F21"/>
    <w:rsid w:val="009227B2"/>
    <w:rsid w:val="009229A4"/>
    <w:rsid w:val="00924F13"/>
    <w:rsid w:val="00926767"/>
    <w:rsid w:val="009277E3"/>
    <w:rsid w:val="00933698"/>
    <w:rsid w:val="009345C6"/>
    <w:rsid w:val="009365F0"/>
    <w:rsid w:val="0094355E"/>
    <w:rsid w:val="00944F18"/>
    <w:rsid w:val="00945893"/>
    <w:rsid w:val="00962F2D"/>
    <w:rsid w:val="009742E3"/>
    <w:rsid w:val="0097584E"/>
    <w:rsid w:val="0099302B"/>
    <w:rsid w:val="00994A9B"/>
    <w:rsid w:val="00995621"/>
    <w:rsid w:val="009A3C2B"/>
    <w:rsid w:val="009B0074"/>
    <w:rsid w:val="009B32DF"/>
    <w:rsid w:val="009C28C2"/>
    <w:rsid w:val="009D3BDB"/>
    <w:rsid w:val="009E33B2"/>
    <w:rsid w:val="00A00287"/>
    <w:rsid w:val="00A00E82"/>
    <w:rsid w:val="00A0436A"/>
    <w:rsid w:val="00A13264"/>
    <w:rsid w:val="00A15295"/>
    <w:rsid w:val="00A249EB"/>
    <w:rsid w:val="00A31EB7"/>
    <w:rsid w:val="00A5095D"/>
    <w:rsid w:val="00A61E50"/>
    <w:rsid w:val="00A63BF6"/>
    <w:rsid w:val="00A758EB"/>
    <w:rsid w:val="00A777B2"/>
    <w:rsid w:val="00A80231"/>
    <w:rsid w:val="00A81C20"/>
    <w:rsid w:val="00A83F0F"/>
    <w:rsid w:val="00A92C1E"/>
    <w:rsid w:val="00AA075F"/>
    <w:rsid w:val="00AA0AA5"/>
    <w:rsid w:val="00AB2F82"/>
    <w:rsid w:val="00AC16C7"/>
    <w:rsid w:val="00AC31E1"/>
    <w:rsid w:val="00AF1950"/>
    <w:rsid w:val="00AF799E"/>
    <w:rsid w:val="00B005D6"/>
    <w:rsid w:val="00B07C65"/>
    <w:rsid w:val="00B1254D"/>
    <w:rsid w:val="00B158A1"/>
    <w:rsid w:val="00B31502"/>
    <w:rsid w:val="00B5313D"/>
    <w:rsid w:val="00B641DB"/>
    <w:rsid w:val="00B732D2"/>
    <w:rsid w:val="00B76D36"/>
    <w:rsid w:val="00B81E54"/>
    <w:rsid w:val="00B84D28"/>
    <w:rsid w:val="00B96816"/>
    <w:rsid w:val="00BA1C6F"/>
    <w:rsid w:val="00BA7686"/>
    <w:rsid w:val="00BB17B1"/>
    <w:rsid w:val="00BB3091"/>
    <w:rsid w:val="00BC0E04"/>
    <w:rsid w:val="00BC675D"/>
    <w:rsid w:val="00BD7DAF"/>
    <w:rsid w:val="00BE1E55"/>
    <w:rsid w:val="00C1183B"/>
    <w:rsid w:val="00C33037"/>
    <w:rsid w:val="00C36FE1"/>
    <w:rsid w:val="00C50FA4"/>
    <w:rsid w:val="00C668D8"/>
    <w:rsid w:val="00C674B7"/>
    <w:rsid w:val="00C810F2"/>
    <w:rsid w:val="00C814EF"/>
    <w:rsid w:val="00C81785"/>
    <w:rsid w:val="00C8668D"/>
    <w:rsid w:val="00C950B7"/>
    <w:rsid w:val="00C97279"/>
    <w:rsid w:val="00CB4488"/>
    <w:rsid w:val="00CC1D4E"/>
    <w:rsid w:val="00CC719E"/>
    <w:rsid w:val="00CD0ED0"/>
    <w:rsid w:val="00CD3528"/>
    <w:rsid w:val="00CE0610"/>
    <w:rsid w:val="00CF2140"/>
    <w:rsid w:val="00D06045"/>
    <w:rsid w:val="00D10252"/>
    <w:rsid w:val="00D15201"/>
    <w:rsid w:val="00D15732"/>
    <w:rsid w:val="00D25383"/>
    <w:rsid w:val="00D34A1F"/>
    <w:rsid w:val="00D4003A"/>
    <w:rsid w:val="00D550DF"/>
    <w:rsid w:val="00D76118"/>
    <w:rsid w:val="00D87A65"/>
    <w:rsid w:val="00D955DD"/>
    <w:rsid w:val="00D971D1"/>
    <w:rsid w:val="00DB5B28"/>
    <w:rsid w:val="00DC4A77"/>
    <w:rsid w:val="00DD0BA5"/>
    <w:rsid w:val="00DD358E"/>
    <w:rsid w:val="00DD3C88"/>
    <w:rsid w:val="00DD516C"/>
    <w:rsid w:val="00DD53B6"/>
    <w:rsid w:val="00DE2DE6"/>
    <w:rsid w:val="00DE37C4"/>
    <w:rsid w:val="00DE40EB"/>
    <w:rsid w:val="00DE43F0"/>
    <w:rsid w:val="00DE7417"/>
    <w:rsid w:val="00E053FE"/>
    <w:rsid w:val="00E21021"/>
    <w:rsid w:val="00E33C5D"/>
    <w:rsid w:val="00E34A39"/>
    <w:rsid w:val="00E458D8"/>
    <w:rsid w:val="00E66CB5"/>
    <w:rsid w:val="00E73290"/>
    <w:rsid w:val="00E74C6B"/>
    <w:rsid w:val="00E803C1"/>
    <w:rsid w:val="00E86265"/>
    <w:rsid w:val="00E865F8"/>
    <w:rsid w:val="00E86F42"/>
    <w:rsid w:val="00E877A0"/>
    <w:rsid w:val="00E92440"/>
    <w:rsid w:val="00EA1FB1"/>
    <w:rsid w:val="00EA62B9"/>
    <w:rsid w:val="00EB0191"/>
    <w:rsid w:val="00EB3D21"/>
    <w:rsid w:val="00EB6BD2"/>
    <w:rsid w:val="00ED3C2C"/>
    <w:rsid w:val="00ED542B"/>
    <w:rsid w:val="00ED5970"/>
    <w:rsid w:val="00ED6F4F"/>
    <w:rsid w:val="00EE06BB"/>
    <w:rsid w:val="00EF46A6"/>
    <w:rsid w:val="00F019ED"/>
    <w:rsid w:val="00F0296E"/>
    <w:rsid w:val="00F04616"/>
    <w:rsid w:val="00F078F6"/>
    <w:rsid w:val="00F14A42"/>
    <w:rsid w:val="00F22FD2"/>
    <w:rsid w:val="00F278D1"/>
    <w:rsid w:val="00F30216"/>
    <w:rsid w:val="00F440DC"/>
    <w:rsid w:val="00F833CD"/>
    <w:rsid w:val="00F94B73"/>
    <w:rsid w:val="00F95F94"/>
    <w:rsid w:val="00FB011A"/>
    <w:rsid w:val="00FB1902"/>
    <w:rsid w:val="00FB1C57"/>
    <w:rsid w:val="00FC1AD6"/>
    <w:rsid w:val="00FC334E"/>
    <w:rsid w:val="00FC532B"/>
    <w:rsid w:val="00FD5C6C"/>
    <w:rsid w:val="00FD68E4"/>
    <w:rsid w:val="00FD6BE7"/>
    <w:rsid w:val="00FF1C7C"/>
    <w:rsid w:val="00FF42DF"/>
    <w:rsid w:val="00FF480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5:docId w15:val="{A71ABCF7-CE21-46C4-9276-25376FF1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rsid w:val="00A13264"/>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rsid w:val="00357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B641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link w:val="Ttulo2"/>
    <w:uiPriority w:val="9"/>
    <w:rsid w:val="00A13264"/>
    <w:rPr>
      <w:rFonts w:cs="Arial"/>
      <w:color w:val="262626"/>
      <w:sz w:val="22"/>
      <w:szCs w:val="24"/>
      <w:lang w:eastAsia="en-US"/>
    </w:rPr>
  </w:style>
  <w:style w:type="paragraph" w:styleId="Prrafodelista">
    <w:name w:val="List Paragraph"/>
    <w:basedOn w:val="Normal"/>
    <w:uiPriority w:val="34"/>
    <w:qFormat/>
    <w:rsid w:val="004D7110"/>
    <w:pPr>
      <w:ind w:left="720"/>
      <w:contextualSpacing/>
    </w:pPr>
  </w:style>
  <w:style w:type="paragraph" w:styleId="Bibliografa">
    <w:name w:val="Bibliography"/>
    <w:basedOn w:val="Normal"/>
    <w:next w:val="Normal"/>
    <w:uiPriority w:val="37"/>
    <w:unhideWhenUsed/>
    <w:rsid w:val="00357527"/>
    <w:pPr>
      <w:spacing w:after="0" w:line="480" w:lineRule="auto"/>
      <w:ind w:left="720" w:hanging="720"/>
    </w:pPr>
  </w:style>
  <w:style w:type="character" w:customStyle="1" w:styleId="Ttulo3Car">
    <w:name w:val="Título 3 Car"/>
    <w:basedOn w:val="Fuentedeprrafopredeter"/>
    <w:link w:val="Ttulo3"/>
    <w:uiPriority w:val="9"/>
    <w:rsid w:val="00357527"/>
    <w:rPr>
      <w:rFonts w:asciiTheme="majorHAnsi" w:eastAsiaTheme="majorEastAsia" w:hAnsiTheme="majorHAnsi" w:cstheme="majorBidi"/>
      <w:color w:val="243F60" w:themeColor="accent1" w:themeShade="7F"/>
      <w:sz w:val="24"/>
      <w:szCs w:val="24"/>
      <w:lang w:eastAsia="en-US"/>
    </w:rPr>
  </w:style>
  <w:style w:type="paragraph" w:customStyle="1" w:styleId="Default">
    <w:name w:val="Default"/>
    <w:rsid w:val="00FF4804"/>
    <w:pPr>
      <w:autoSpaceDE w:val="0"/>
      <w:autoSpaceDN w:val="0"/>
      <w:adjustRightInd w:val="0"/>
    </w:pPr>
    <w:rPr>
      <w:rFonts w:cs="Calibri"/>
      <w:color w:val="000000"/>
      <w:sz w:val="24"/>
      <w:szCs w:val="24"/>
      <w:lang w:val="es-419"/>
    </w:rPr>
  </w:style>
  <w:style w:type="character" w:styleId="Hipervnculo">
    <w:name w:val="Hyperlink"/>
    <w:basedOn w:val="Fuentedeprrafopredeter"/>
    <w:uiPriority w:val="99"/>
    <w:unhideWhenUsed/>
    <w:rsid w:val="009E33B2"/>
    <w:rPr>
      <w:color w:val="0000FF" w:themeColor="hyperlink"/>
      <w:u w:val="single"/>
    </w:rPr>
  </w:style>
  <w:style w:type="character" w:customStyle="1" w:styleId="Ttulo4Car">
    <w:name w:val="Título 4 Car"/>
    <w:basedOn w:val="Fuentedeprrafopredeter"/>
    <w:link w:val="Ttulo4"/>
    <w:uiPriority w:val="9"/>
    <w:rsid w:val="00B641DB"/>
    <w:rPr>
      <w:rFonts w:asciiTheme="majorHAnsi" w:eastAsiaTheme="majorEastAsia" w:hAnsiTheme="majorHAnsi" w:cstheme="majorBidi"/>
      <w:i/>
      <w:iCs/>
      <w:color w:val="365F91" w:themeColor="accent1" w:themeShade="BF"/>
      <w:sz w:val="22"/>
      <w:szCs w:val="22"/>
      <w:lang w:eastAsia="en-US"/>
    </w:rPr>
  </w:style>
  <w:style w:type="paragraph" w:styleId="TtuloTDC">
    <w:name w:val="TOC Heading"/>
    <w:basedOn w:val="Ttulo1"/>
    <w:next w:val="Normal"/>
    <w:uiPriority w:val="39"/>
    <w:unhideWhenUsed/>
    <w:qFormat/>
    <w:rsid w:val="00252ADB"/>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DC2">
    <w:name w:val="toc 2"/>
    <w:basedOn w:val="Normal"/>
    <w:next w:val="Normal"/>
    <w:autoRedefine/>
    <w:uiPriority w:val="39"/>
    <w:unhideWhenUsed/>
    <w:rsid w:val="00252ADB"/>
    <w:pPr>
      <w:spacing w:after="100"/>
      <w:ind w:left="220"/>
    </w:pPr>
  </w:style>
  <w:style w:type="paragraph" w:styleId="TDC1">
    <w:name w:val="toc 1"/>
    <w:basedOn w:val="Normal"/>
    <w:next w:val="Normal"/>
    <w:autoRedefine/>
    <w:uiPriority w:val="39"/>
    <w:unhideWhenUsed/>
    <w:rsid w:val="00252ADB"/>
    <w:pPr>
      <w:spacing w:after="100"/>
    </w:pPr>
  </w:style>
  <w:style w:type="paragraph" w:styleId="TDC3">
    <w:name w:val="toc 3"/>
    <w:basedOn w:val="Normal"/>
    <w:next w:val="Normal"/>
    <w:autoRedefine/>
    <w:uiPriority w:val="39"/>
    <w:unhideWhenUsed/>
    <w:rsid w:val="00252ADB"/>
    <w:pPr>
      <w:spacing w:after="100"/>
      <w:ind w:left="440"/>
    </w:pPr>
  </w:style>
  <w:style w:type="paragraph" w:styleId="Descripcin">
    <w:name w:val="caption"/>
    <w:basedOn w:val="Normal"/>
    <w:next w:val="Normal"/>
    <w:uiPriority w:val="35"/>
    <w:unhideWhenUsed/>
    <w:qFormat/>
    <w:rsid w:val="00014B7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2014138259">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Zotero\extensions\zoteroWinWordIntegration@zotero.org\install\Zotero.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DBA88-C23B-4651-A171-0264C667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146</TotalTime>
  <Pages>9</Pages>
  <Words>858</Words>
  <Characters>4719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5566</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Aprendíz</cp:lastModifiedBy>
  <cp:revision>150</cp:revision>
  <cp:lastPrinted>2019-09-30T20:16:00Z</cp:lastPrinted>
  <dcterms:created xsi:type="dcterms:W3CDTF">2019-09-05T18:00:00Z</dcterms:created>
  <dcterms:modified xsi:type="dcterms:W3CDTF">2019-09-30T20:16:00Z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id="hPeXfmMk"/&gt;&lt;style id="http://www.zotero.org/styles/apa" locale="es-ES" hasBibliography="1" bibliographyStyleHasBeenSet="1"/&gt;&lt;prefs&gt;&lt;pref name="fieldType" value="Field"/&gt;&lt;/prefs&gt;&lt;/data&gt;</vt:lpwstr>
  </property>
</Properties>
</file>